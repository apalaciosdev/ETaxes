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AB02A7" w:rsidP="00D70D02">
      <w:pPr>
        <w:rPr>
          <w:noProof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2459B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3"/>
      </w:tblGrid>
      <w:tr w:rsidR="00C843CB" w:rsidTr="00B80924">
        <w:trPr>
          <w:trHeight w:val="1894"/>
        </w:trPr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6E4156D9" wp14:editId="5BADB878">
                      <wp:extent cx="3628314" cy="1177747"/>
                      <wp:effectExtent l="0" t="0" r="0" b="381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28314" cy="117774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67534" w:rsidRDefault="0026753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Documentación</w:t>
                                  </w:r>
                                </w:p>
                                <w:p w:rsidR="00267534" w:rsidRPr="00D86945" w:rsidRDefault="00267534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Técnica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E4156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85.7pt;height:9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" filled="f" stroked="f" strokeweight=".5pt">
                      <v:textbox>
                        <w:txbxContent>
                          <w:p w:rsidR="00267534" w:rsidRDefault="0026753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Documentación</w:t>
                            </w:r>
                          </w:p>
                          <w:p w:rsidR="00267534" w:rsidRPr="00D86945" w:rsidRDefault="00267534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Técnica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E34C11A" wp14:editId="18E0B9F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420754D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C843CB" w:rsidTr="00B80924">
        <w:trPr>
          <w:trHeight w:val="7303"/>
        </w:trPr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C843CB" w:rsidTr="00B80924">
        <w:trPr>
          <w:trHeight w:val="2438"/>
        </w:trPr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3D59A85EA1364EBB904A9E9B5C2700C7"/>
              </w:placeholder>
              <w:showingPlcHdr/>
              <w15:appearance w15:val="hidden"/>
            </w:sdtPr>
            <w:sdtEndPr/>
            <w:sdtContent>
              <w:p w:rsidR="00D077E9" w:rsidRDefault="00B80924" w:rsidP="00AB02A7">
                <w:pPr>
                  <w:rPr>
                    <w:noProof/>
                  </w:rPr>
                </w:pPr>
                <w:r w:rsidRPr="00D86945">
                  <w:rPr>
                    <w:rStyle w:val="SubttuloCar"/>
                    <w:b w:val="0"/>
                    <w:lang w:bidi="es-ES"/>
                  </w:rPr>
                  <w:fldChar w:fldCharType="begin"/>
                </w:r>
                <w:r w:rsidRPr="00D86945">
                  <w:rPr>
                    <w:rStyle w:val="SubttuloCar"/>
                    <w:lang w:bidi="es-ES"/>
                  </w:rPr>
                  <w:instrText xml:space="preserve"> DATE  \@ "MMMM d"  \* MERGEFORMAT </w:instrText>
                </w:r>
                <w:r w:rsidRPr="00D86945">
                  <w:rPr>
                    <w:rStyle w:val="SubttuloCar"/>
                    <w:b w:val="0"/>
                    <w:lang w:bidi="es-ES"/>
                  </w:rPr>
                  <w:fldChar w:fldCharType="separate"/>
                </w:r>
                <w:r>
                  <w:rPr>
                    <w:rStyle w:val="SubttuloCar"/>
                    <w:noProof/>
                    <w:lang w:bidi="es-ES"/>
                  </w:rPr>
                  <w:t>abril 10</w:t>
                </w:r>
                <w:r w:rsidRPr="00D86945">
                  <w:rPr>
                    <w:rStyle w:val="SubttuloCar"/>
                    <w:b w:val="0"/>
                    <w:lang w:bidi="es-ES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5F4D441B" wp14:editId="323A9680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89C261E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4277CE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E8BB26352B44BEA8CC4B1F592D4DFE2"/>
                </w:placeholder>
                <w15:appearance w15:val="hidden"/>
              </w:sdtPr>
              <w:sdtEndPr/>
              <w:sdtContent>
                <w:r w:rsidR="00C843CB">
                  <w:rPr>
                    <w:noProof/>
                  </w:rPr>
                  <w:t>Aaron Palacios Olea</w:t>
                </w:r>
              </w:sdtContent>
            </w:sdt>
          </w:p>
          <w:p w:rsidR="00D077E9" w:rsidRDefault="00B80924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Sellit</w:t>
            </w:r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B80924">
      <w:pPr>
        <w:spacing w:after="200"/>
        <w:rPr>
          <w:noProof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82670E8" wp14:editId="35C63552">
            <wp:simplePos x="0" y="0"/>
            <wp:positionH relativeFrom="margin">
              <wp:posOffset>4950562</wp:posOffset>
            </wp:positionH>
            <wp:positionV relativeFrom="margin">
              <wp:posOffset>8084591</wp:posOffset>
            </wp:positionV>
            <wp:extent cx="1718945" cy="525780"/>
            <wp:effectExtent l="0" t="0" r="0" b="0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logo_transpar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637A4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D077E9" w:rsidRDefault="00C843CB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Introducción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BB3B448CE9A7479480D970C5B5089D4E"/>
              </w:placeholder>
              <w:showingPlcHdr/>
              <w15:appearance w15:val="hidden"/>
            </w:sdtPr>
            <w:sdtEndPr/>
            <w:sdtContent>
              <w:p w:rsidR="00D077E9" w:rsidRDefault="006E5716" w:rsidP="00DF027C">
                <w:pPr>
                  <w:pStyle w:val="Ttulo2"/>
                  <w:rPr>
                    <w:noProof/>
                  </w:rPr>
                </w:pPr>
                <w:r w:rsidRPr="00DF027C">
                  <w:rPr>
                    <w:noProof/>
                    <w:lang w:bidi="es-ES"/>
                  </w:rPr>
                  <w:t>Texto del subtítulo aquí</w:t>
                </w:r>
              </w:p>
            </w:sdtContent>
          </w:sdt>
          <w:p w:rsidR="00DF027C" w:rsidRDefault="00DF027C" w:rsidP="00DF027C">
            <w:pPr>
              <w:rPr>
                <w:noProof/>
              </w:rPr>
            </w:pPr>
          </w:p>
          <w:p w:rsidR="00DF027C" w:rsidRPr="00DF027C" w:rsidRDefault="00C843CB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Esta es la documentación técnica de este proyecto llamado Sellit.</w:t>
            </w:r>
          </w:p>
          <w:p w:rsidR="00DF027C" w:rsidRDefault="00DF027C" w:rsidP="00DF027C">
            <w:pPr>
              <w:rPr>
                <w:noProof/>
              </w:rPr>
            </w:pPr>
          </w:p>
          <w:p w:rsidR="00DF027C" w:rsidRDefault="00C843CB" w:rsidP="00C843CB">
            <w:pPr>
              <w:pStyle w:val="Contenido"/>
              <w:rPr>
                <w:noProof/>
              </w:rPr>
            </w:pPr>
            <w:r>
              <w:rPr>
                <w:noProof/>
              </w:rPr>
              <w:t>Cabe aclarar que quedan aspectos y mejoras, por falta de relevancia en el plazo estimado, no se han realizado y quedan pendientes de hacerlas en un futuro.</w:t>
            </w:r>
          </w:p>
          <w:p w:rsidR="00C843CB" w:rsidRDefault="00C843CB" w:rsidP="00C843CB">
            <w:pPr>
              <w:pStyle w:val="Contenido"/>
              <w:rPr>
                <w:noProof/>
              </w:rPr>
            </w:pPr>
          </w:p>
        </w:tc>
      </w:tr>
    </w:tbl>
    <w:p w:rsidR="00C843CB" w:rsidRDefault="00C843CB"/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F027C" w:rsidTr="00DF027C">
        <w:trPr>
          <w:trHeight w:val="5931"/>
        </w:trPr>
        <w:tc>
          <w:tcPr>
            <w:tcW w:w="9999" w:type="dxa"/>
          </w:tcPr>
          <w:p w:rsidR="00C843CB" w:rsidRDefault="00C843CB" w:rsidP="00C843CB">
            <w:pPr>
              <w:pStyle w:val="Ttulo1"/>
              <w:rPr>
                <w:noProof/>
              </w:rPr>
            </w:pPr>
            <w:r>
              <w:rPr>
                <w:noProof/>
                <w:lang w:bidi="es-ES"/>
              </w:rPr>
              <w:lastRenderedPageBreak/>
              <w:t xml:space="preserve">Tecnologías escogidas </w:t>
            </w:r>
          </w:p>
          <w:sdt>
            <w:sdtPr>
              <w:rPr>
                <w:noProof/>
              </w:rPr>
              <w:id w:val="128597370"/>
              <w:placeholder>
                <w:docPart w:val="CC2A39E6F0CE46C8A76CED6547EBBAE0"/>
              </w:placeholder>
              <w15:appearance w15:val="hidden"/>
            </w:sdtPr>
            <w:sdtEndPr/>
            <w:sdtContent>
              <w:p w:rsidR="00C843CB" w:rsidRDefault="00C843CB" w:rsidP="00C843CB">
                <w:pPr>
                  <w:pStyle w:val="Ttulo2"/>
                  <w:rPr>
                    <w:rFonts w:eastAsiaTheme="minorEastAsia" w:cstheme="minorBidi"/>
                    <w:noProof/>
                    <w:sz w:val="28"/>
                    <w:szCs w:val="22"/>
                  </w:rPr>
                </w:pPr>
                <w:r>
                  <w:rPr>
                    <w:noProof/>
                  </w:rPr>
                  <w:t>Frontend</w:t>
                </w:r>
              </w:p>
            </w:sdtContent>
          </w:sdt>
          <w:p w:rsidR="00DF027C" w:rsidRDefault="00DF027C" w:rsidP="00DF027C">
            <w:pPr>
              <w:pStyle w:val="Textodestacado"/>
              <w:rPr>
                <w:i/>
                <w:noProof/>
                <w:sz w:val="36"/>
              </w:rPr>
            </w:pPr>
          </w:p>
          <w:p w:rsidR="00DF027C" w:rsidRDefault="00C843CB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Para este proyecto, en el apartado Frontend he decidido escoger el framework Angular.</w:t>
            </w:r>
          </w:p>
          <w:p w:rsidR="00C843CB" w:rsidRPr="00DF027C" w:rsidRDefault="00C843CB" w:rsidP="00DF027C">
            <w:pPr>
              <w:pStyle w:val="Contenido"/>
              <w:rPr>
                <w:noProof/>
              </w:rPr>
            </w:pPr>
          </w:p>
          <w:p w:rsidR="00DF027C" w:rsidRDefault="00DF027C" w:rsidP="00DF027C">
            <w:pPr>
              <w:pStyle w:val="Contenido"/>
              <w:rPr>
                <w:noProof/>
              </w:rPr>
            </w:pPr>
          </w:p>
          <w:p w:rsidR="00C843CB" w:rsidRDefault="00C843CB" w:rsidP="00C843CB">
            <w:pPr>
              <w:pStyle w:val="Contenido"/>
            </w:pPr>
            <w:r>
              <w:t>Angular es una excelente opción para construir aplicaciones web modernas y escalables por varias razones:</w:t>
            </w:r>
          </w:p>
          <w:p w:rsidR="00D102FA" w:rsidRDefault="00D102FA" w:rsidP="00C843CB">
            <w:pPr>
              <w:pStyle w:val="Contenido"/>
              <w:rPr>
                <w:rFonts w:eastAsia="Times New Roman"/>
                <w:color w:val="auto"/>
                <w:sz w:val="24"/>
                <w:szCs w:val="24"/>
              </w:rPr>
            </w:pPr>
          </w:p>
          <w:p w:rsidR="00C843CB" w:rsidRDefault="00C843CB" w:rsidP="00C843CB">
            <w:pPr>
              <w:pStyle w:val="Contenido"/>
              <w:numPr>
                <w:ilvl w:val="0"/>
                <w:numId w:val="3"/>
              </w:numPr>
            </w:pPr>
            <w:r>
              <w:t xml:space="preserve">Potente </w:t>
            </w:r>
            <w:proofErr w:type="spellStart"/>
            <w:r>
              <w:t>framework</w:t>
            </w:r>
            <w:proofErr w:type="spellEnd"/>
            <w:r>
              <w:t xml:space="preserve">: Angular es un </w:t>
            </w:r>
            <w:proofErr w:type="spellStart"/>
            <w:r>
              <w:t>framework</w:t>
            </w:r>
            <w:proofErr w:type="spellEnd"/>
            <w:r>
              <w:t xml:space="preserve"> potente que proporciona una gran cantidad de herramientas y funcionalidades para construir aplicaciones web complejas.</w:t>
            </w:r>
          </w:p>
          <w:p w:rsidR="00C843CB" w:rsidRDefault="00C843CB" w:rsidP="00C843CB">
            <w:pPr>
              <w:pStyle w:val="Contenido"/>
              <w:ind w:left="720"/>
            </w:pPr>
          </w:p>
          <w:p w:rsidR="00C843CB" w:rsidRDefault="00C843CB" w:rsidP="00C843CB">
            <w:pPr>
              <w:pStyle w:val="Contenido"/>
              <w:numPr>
                <w:ilvl w:val="0"/>
                <w:numId w:val="3"/>
              </w:numPr>
            </w:pPr>
            <w:r>
              <w:t>Mantenibilidad: La estructura de componentes de Angular hace que el código sea fácil de mantener y escalar.</w:t>
            </w:r>
          </w:p>
          <w:p w:rsidR="00C843CB" w:rsidRDefault="00C843CB" w:rsidP="00C843CB">
            <w:pPr>
              <w:pStyle w:val="Contenido"/>
            </w:pPr>
          </w:p>
          <w:p w:rsidR="00C843CB" w:rsidRDefault="00C843CB" w:rsidP="00C843CB">
            <w:pPr>
              <w:pStyle w:val="Contenido"/>
              <w:numPr>
                <w:ilvl w:val="0"/>
                <w:numId w:val="3"/>
              </w:numPr>
            </w:pPr>
            <w:r>
              <w:t>Modularidad: Angular permite crear aplicaciones modulares mediante la utilización de módulos, lo que facilita la organización y estructuración del código.</w:t>
            </w:r>
          </w:p>
          <w:p w:rsidR="00C843CB" w:rsidRDefault="00C843CB" w:rsidP="00C843CB">
            <w:pPr>
              <w:pStyle w:val="Contenido"/>
            </w:pPr>
          </w:p>
          <w:p w:rsidR="00D102FA" w:rsidRDefault="00D102FA" w:rsidP="00C843CB">
            <w:pPr>
              <w:pStyle w:val="Contenido"/>
            </w:pPr>
          </w:p>
          <w:p w:rsidR="00C843CB" w:rsidRDefault="00D102FA" w:rsidP="00C843CB">
            <w:pPr>
              <w:pStyle w:val="Contenido"/>
            </w:pPr>
            <w:r>
              <w:t xml:space="preserve">Por estas razones he escogido este </w:t>
            </w:r>
            <w:proofErr w:type="spellStart"/>
            <w:r>
              <w:t>framwork</w:t>
            </w:r>
            <w:proofErr w:type="spellEnd"/>
            <w:r>
              <w:t>.</w:t>
            </w:r>
          </w:p>
          <w:p w:rsidR="00DF027C" w:rsidRDefault="00C843CB" w:rsidP="00C843CB">
            <w:pPr>
              <w:pStyle w:val="Contenido"/>
              <w:rPr>
                <w:i/>
                <w:noProof/>
                <w:sz w:val="36"/>
              </w:rPr>
            </w:pPr>
            <w:r>
              <w:rPr>
                <w:i/>
                <w:noProof/>
                <w:sz w:val="36"/>
              </w:rPr>
              <w:t xml:space="preserve"> </w:t>
            </w:r>
          </w:p>
          <w:p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:rsidR="00AB02A7" w:rsidRDefault="00AB02A7" w:rsidP="00DF027C">
      <w:pPr>
        <w:rPr>
          <w:noProof/>
        </w:rPr>
      </w:pPr>
    </w:p>
    <w:p w:rsidR="0087605E" w:rsidRDefault="0087605E" w:rsidP="00AB02A7">
      <w:pPr>
        <w:spacing w:after="200"/>
        <w:rPr>
          <w:noProof/>
        </w:rPr>
      </w:pPr>
    </w:p>
    <w:p w:rsidR="00D102FA" w:rsidRDefault="00D102FA" w:rsidP="00AB02A7">
      <w:pPr>
        <w:spacing w:after="200"/>
        <w:rPr>
          <w:noProof/>
        </w:rPr>
      </w:pPr>
    </w:p>
    <w:p w:rsidR="00D102FA" w:rsidRDefault="00D102FA">
      <w:pPr>
        <w:spacing w:after="200"/>
        <w:rPr>
          <w:noProof/>
        </w:rPr>
      </w:pPr>
      <w:r>
        <w:rPr>
          <w:noProof/>
        </w:rPr>
        <w:br w:type="page"/>
      </w:r>
    </w:p>
    <w:p w:rsidR="00D102FA" w:rsidRDefault="00D102FA" w:rsidP="00D102FA">
      <w:pPr>
        <w:pStyle w:val="Ttulo1"/>
        <w:rPr>
          <w:noProof/>
        </w:rPr>
      </w:pPr>
      <w:r>
        <w:rPr>
          <w:noProof/>
          <w:lang w:bidi="es-ES"/>
        </w:rPr>
        <w:lastRenderedPageBreak/>
        <w:t xml:space="preserve">Tecnologías escogidas </w:t>
      </w:r>
    </w:p>
    <w:sdt>
      <w:sdtPr>
        <w:rPr>
          <w:noProof/>
        </w:rPr>
        <w:id w:val="-2115054881"/>
        <w:placeholder>
          <w:docPart w:val="819C00D55ED044D08E0F6D081D6C6A08"/>
        </w:placeholder>
        <w15:appearance w15:val="hidden"/>
      </w:sdtPr>
      <w:sdtEndPr/>
      <w:sdtContent>
        <w:p w:rsidR="00D102FA" w:rsidRDefault="00D102FA" w:rsidP="00D102FA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D102FA" w:rsidRDefault="00D102FA" w:rsidP="00D102FA">
      <w:pPr>
        <w:pStyle w:val="Textodestacado"/>
        <w:rPr>
          <w:i/>
          <w:noProof/>
          <w:sz w:val="36"/>
        </w:rPr>
      </w:pPr>
    </w:p>
    <w:p w:rsidR="00D102FA" w:rsidRDefault="00D102FA" w:rsidP="00D102FA">
      <w:pPr>
        <w:pStyle w:val="Contenido"/>
        <w:rPr>
          <w:noProof/>
        </w:rPr>
      </w:pPr>
      <w:r>
        <w:rPr>
          <w:noProof/>
        </w:rPr>
        <w:t>Para este proyecto, en el apartado Backend he decidido escoger NodeJS.</w:t>
      </w:r>
    </w:p>
    <w:p w:rsidR="00D102FA" w:rsidRPr="00DF027C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</w:pPr>
      <w:r>
        <w:t>Angular es una excelente opción para construir aplicaciones web modernas y escalables por varias razones:</w:t>
      </w:r>
    </w:p>
    <w:p w:rsidR="00D102FA" w:rsidRDefault="00D102FA" w:rsidP="00D102FA">
      <w:pPr>
        <w:pStyle w:val="Contenido"/>
        <w:rPr>
          <w:rFonts w:eastAsia="Times New Roman"/>
          <w:color w:val="auto"/>
          <w:sz w:val="24"/>
          <w:szCs w:val="24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Velocidad: Node.js está construido sobre el motor V8 de Google, lo que significa que es extremadamente rápido y eficiente.</w:t>
      </w:r>
    </w:p>
    <w:p w:rsidR="00D102FA" w:rsidRPr="00D102FA" w:rsidRDefault="00D102FA" w:rsidP="00D102FA">
      <w:pPr>
        <w:pStyle w:val="Contenido"/>
        <w:ind w:left="720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Escalabilidad: Node.js es perfecto para aplicaciones de alta escalabilidad, ya que puede manejar una gran cantidad de solicitudes simultáneas sin afectar el rendimiento.</w:t>
      </w:r>
    </w:p>
    <w:p w:rsidR="00D102FA" w:rsidRPr="00D102FA" w:rsidRDefault="00D102FA" w:rsidP="00D102FA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Flexibilidad: Node.js puede ser utilizado para una amplia variedad de aplicaciones, desde el desarrollo de aplicaciones web hasta la creación de herramientas de línea de comandos.</w:t>
      </w:r>
    </w:p>
    <w:p w:rsidR="00D102FA" w:rsidRPr="00D102FA" w:rsidRDefault="00D102FA" w:rsidP="00D102FA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 xml:space="preserve">Fácil aprendizaje: Node.js utiliza JavaScript como lenguaje de programación, lo que significa </w:t>
      </w:r>
      <w:proofErr w:type="gramStart"/>
      <w:r w:rsidRPr="00D102FA">
        <w:rPr>
          <w:lang w:eastAsia="es-ES"/>
        </w:rPr>
        <w:t>que</w:t>
      </w:r>
      <w:proofErr w:type="gramEnd"/>
      <w:r w:rsidRPr="00D102FA">
        <w:rPr>
          <w:lang w:eastAsia="es-ES"/>
        </w:rPr>
        <w:t xml:space="preserve"> si ya tienes experiencia con JavaScript en el </w:t>
      </w:r>
      <w:proofErr w:type="spellStart"/>
      <w:r w:rsidRPr="00D102FA">
        <w:rPr>
          <w:lang w:eastAsia="es-ES"/>
        </w:rPr>
        <w:t>frontend</w:t>
      </w:r>
      <w:proofErr w:type="spellEnd"/>
      <w:r w:rsidRPr="00D102FA">
        <w:rPr>
          <w:lang w:eastAsia="es-ES"/>
        </w:rPr>
        <w:t xml:space="preserve">, es fácil de aprender y comenzar a utilizar en el </w:t>
      </w:r>
      <w:proofErr w:type="spellStart"/>
      <w:r w:rsidRPr="00D102FA">
        <w:rPr>
          <w:lang w:eastAsia="es-ES"/>
        </w:rPr>
        <w:t>backend</w:t>
      </w:r>
      <w:proofErr w:type="spellEnd"/>
      <w:r w:rsidRPr="00D102FA">
        <w:rPr>
          <w:lang w:eastAsia="es-ES"/>
        </w:rPr>
        <w:t>.</w:t>
      </w:r>
    </w:p>
    <w:p w:rsidR="00D102FA" w:rsidRPr="00D102FA" w:rsidRDefault="00D102FA" w:rsidP="00D102FA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Manejo de datos en tiempo real: Node.js es ideal para aplicaciones en tiempo real, ya que permite la comunicación bidireccional en tiempo real entre el cliente y el servidor.</w:t>
      </w:r>
    </w:p>
    <w:p w:rsidR="00D102FA" w:rsidRDefault="00D102FA" w:rsidP="00D102FA">
      <w:pPr>
        <w:pStyle w:val="Contenido"/>
      </w:pPr>
    </w:p>
    <w:p w:rsidR="00C77173" w:rsidRDefault="00C77173" w:rsidP="00D102FA">
      <w:pPr>
        <w:pStyle w:val="Contenido"/>
      </w:pPr>
      <w:r>
        <w:t xml:space="preserve">Por estas razones he escogido </w:t>
      </w:r>
      <w:proofErr w:type="spellStart"/>
      <w:r>
        <w:t>NodeJS</w:t>
      </w:r>
      <w:proofErr w:type="spellEnd"/>
      <w:r>
        <w:t>.</w:t>
      </w:r>
    </w:p>
    <w:p w:rsidR="00C77173" w:rsidRDefault="00C77173" w:rsidP="00D102FA">
      <w:pPr>
        <w:pStyle w:val="Contenido"/>
      </w:pPr>
    </w:p>
    <w:p w:rsidR="00C77173" w:rsidRDefault="00C77173" w:rsidP="00D102FA">
      <w:pPr>
        <w:pStyle w:val="Contenido"/>
      </w:pPr>
      <w:r>
        <w:t xml:space="preserve">A parte, he implementado la librería </w:t>
      </w:r>
      <w:proofErr w:type="spellStart"/>
      <w:r>
        <w:t>express</w:t>
      </w:r>
      <w:proofErr w:type="spellEnd"/>
      <w:r>
        <w:t>. Esta facilita muchas funcionalidades y reduce la cantidad de código.</w:t>
      </w:r>
    </w:p>
    <w:p w:rsidR="00C77173" w:rsidRDefault="00C77173" w:rsidP="00D102FA">
      <w:pPr>
        <w:pStyle w:val="Contenido"/>
      </w:pPr>
    </w:p>
    <w:p w:rsidR="00D102FA" w:rsidRDefault="00D102FA">
      <w:pPr>
        <w:spacing w:after="200"/>
        <w:rPr>
          <w:b w:val="0"/>
          <w:i/>
          <w:noProof/>
          <w:sz w:val="36"/>
        </w:rPr>
      </w:pPr>
    </w:p>
    <w:p w:rsidR="00D102FA" w:rsidRDefault="00D102FA" w:rsidP="00D102FA">
      <w:pPr>
        <w:pStyle w:val="Ttulo1"/>
        <w:rPr>
          <w:noProof/>
        </w:rPr>
      </w:pPr>
      <w:r>
        <w:rPr>
          <w:noProof/>
          <w:lang w:bidi="es-ES"/>
        </w:rPr>
        <w:lastRenderedPageBreak/>
        <w:t xml:space="preserve">Tecnologías escogidas </w:t>
      </w:r>
    </w:p>
    <w:sdt>
      <w:sdtPr>
        <w:rPr>
          <w:noProof/>
        </w:rPr>
        <w:id w:val="420842240"/>
        <w:placeholder>
          <w:docPart w:val="D11A33B5520240D2B17A59A522EB81D4"/>
        </w:placeholder>
        <w15:appearance w15:val="hidden"/>
      </w:sdtPr>
      <w:sdtEndPr/>
      <w:sdtContent>
        <w:p w:rsidR="00D102FA" w:rsidRDefault="00D102FA" w:rsidP="00D102FA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Base de datos</w:t>
          </w:r>
        </w:p>
      </w:sdtContent>
    </w:sdt>
    <w:p w:rsidR="00D102FA" w:rsidRDefault="00D102FA" w:rsidP="00D102FA">
      <w:pPr>
        <w:pStyle w:val="Textodestacado"/>
        <w:rPr>
          <w:i/>
          <w:noProof/>
          <w:sz w:val="36"/>
        </w:rPr>
      </w:pPr>
    </w:p>
    <w:p w:rsidR="00D102FA" w:rsidRDefault="00D102FA" w:rsidP="00D102FA">
      <w:pPr>
        <w:pStyle w:val="Contenido"/>
        <w:rPr>
          <w:noProof/>
        </w:rPr>
      </w:pPr>
      <w:r>
        <w:rPr>
          <w:noProof/>
        </w:rPr>
        <w:t>Para este proyecto, he usado MongoDB como DB.</w:t>
      </w:r>
    </w:p>
    <w:p w:rsidR="00D102FA" w:rsidRPr="00DF027C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</w:pPr>
      <w:r>
        <w:t>Angular es una excelente opción para construir aplicaciones web modernas y escalables por varias razones:</w:t>
      </w:r>
    </w:p>
    <w:p w:rsidR="00D102FA" w:rsidRDefault="00D102FA" w:rsidP="00D102FA">
      <w:pPr>
        <w:pStyle w:val="Contenido"/>
        <w:rPr>
          <w:rFonts w:eastAsia="Times New Roman"/>
          <w:color w:val="auto"/>
          <w:sz w:val="24"/>
          <w:szCs w:val="24"/>
        </w:rPr>
      </w:pPr>
    </w:p>
    <w:p w:rsidR="00D102FA" w:rsidRDefault="00D102FA" w:rsidP="00D102FA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Flexibilidad: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es una base de datos </w:t>
      </w:r>
      <w:proofErr w:type="spellStart"/>
      <w:r w:rsidRPr="00D102FA">
        <w:rPr>
          <w:lang w:eastAsia="es-ES"/>
        </w:rPr>
        <w:t>NoSQL</w:t>
      </w:r>
      <w:proofErr w:type="spellEnd"/>
      <w:r w:rsidRPr="00D102FA">
        <w:rPr>
          <w:lang w:eastAsia="es-ES"/>
        </w:rPr>
        <w:t>, lo que significa que no utiliza una estructura fija de tablas y relaciones como una base de datos relacional. Esto hace que sea muy flexible y adaptable a diferentes tipos de datos y aplicaciones.</w:t>
      </w:r>
    </w:p>
    <w:p w:rsidR="00D102FA" w:rsidRPr="00D102FA" w:rsidRDefault="00D102FA" w:rsidP="00D102FA">
      <w:pPr>
        <w:pStyle w:val="Contenido"/>
        <w:ind w:left="720"/>
        <w:rPr>
          <w:lang w:eastAsia="es-ES"/>
        </w:rPr>
      </w:pPr>
    </w:p>
    <w:p w:rsidR="008851C4" w:rsidRDefault="00D102FA" w:rsidP="008851C4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Escalabilidad: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es muy escalable, lo que significa que puede manejar grandes volúmenes de datos y un alto número de solicitudes de manera efectiva. </w:t>
      </w:r>
    </w:p>
    <w:p w:rsidR="008851C4" w:rsidRPr="00D102FA" w:rsidRDefault="008851C4" w:rsidP="008851C4">
      <w:pPr>
        <w:pStyle w:val="Contenido"/>
        <w:ind w:left="720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Documentos BSON: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utiliza un formato de almacenamiento de datos llamado BSON, que es muy similar a JSON. Este formato es muy fácil de leer y escribir para los desarrolladores, lo que facilita el trabajo con la base de datos.</w:t>
      </w:r>
    </w:p>
    <w:p w:rsidR="008851C4" w:rsidRPr="00D102FA" w:rsidRDefault="008851C4" w:rsidP="008851C4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Alto rendimiento: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es conocido por su alto rendimiento y velocidad. Debido a su arquitectura de almacenamiento en memoria, puede procesar solicitudes rápidamente y manejar grandes volúmenes de datos sin comprometer la velocidad.</w:t>
      </w:r>
    </w:p>
    <w:p w:rsidR="008851C4" w:rsidRDefault="008851C4" w:rsidP="008851C4">
      <w:pPr>
        <w:pStyle w:val="Prrafodelista"/>
        <w:rPr>
          <w:lang w:eastAsia="es-ES"/>
        </w:rPr>
      </w:pPr>
    </w:p>
    <w:p w:rsidR="008851C4" w:rsidRPr="00D102FA" w:rsidRDefault="008851C4" w:rsidP="008851C4">
      <w:pPr>
        <w:pStyle w:val="Contenido"/>
        <w:ind w:left="720"/>
        <w:rPr>
          <w:lang w:eastAsia="es-ES"/>
        </w:rPr>
      </w:pPr>
    </w:p>
    <w:p w:rsidR="00C77173" w:rsidRDefault="00D102FA" w:rsidP="00D102FA">
      <w:pPr>
        <w:pStyle w:val="Contenido"/>
      </w:pPr>
      <w:r>
        <w:t xml:space="preserve">Por estas razones he escogido </w:t>
      </w:r>
      <w:proofErr w:type="spellStart"/>
      <w:r w:rsidR="008851C4">
        <w:t>MongoDB</w:t>
      </w:r>
      <w:proofErr w:type="spellEnd"/>
      <w:r w:rsidR="008851C4">
        <w:t xml:space="preserve"> como DB del proyecto</w:t>
      </w:r>
      <w:r>
        <w:t>.</w:t>
      </w:r>
    </w:p>
    <w:p w:rsidR="00C77173" w:rsidRDefault="00C77173">
      <w:pPr>
        <w:spacing w:after="200"/>
        <w:rPr>
          <w:b w:val="0"/>
        </w:rPr>
      </w:pPr>
      <w:r>
        <w:br w:type="page"/>
      </w:r>
    </w:p>
    <w:p w:rsidR="00C77173" w:rsidRDefault="00C77173" w:rsidP="00C77173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262424529"/>
        <w:placeholder>
          <w:docPart w:val="F4FBC51299014014ADA81F76BCB4C487"/>
        </w:placeholder>
        <w15:appearance w15:val="hidden"/>
      </w:sdtPr>
      <w:sdtEndPr/>
      <w:sdtContent>
        <w:p w:rsidR="00C77173" w:rsidRDefault="00C77173" w:rsidP="00C77173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C77173" w:rsidRDefault="00C77173" w:rsidP="00C77173">
      <w:pPr>
        <w:pStyle w:val="Textodestacado"/>
        <w:rPr>
          <w:i/>
          <w:noProof/>
          <w:sz w:val="36"/>
        </w:rPr>
      </w:pPr>
    </w:p>
    <w:p w:rsidR="00C77173" w:rsidRPr="00C77173" w:rsidRDefault="00C77173" w:rsidP="00C77173">
      <w:pPr>
        <w:rPr>
          <w:rFonts w:eastAsia="Times New Roman"/>
          <w:color w:val="auto"/>
          <w:szCs w:val="36"/>
          <w:u w:val="single"/>
        </w:rPr>
      </w:pPr>
      <w:r w:rsidRPr="00C77173">
        <w:rPr>
          <w:u w:val="single"/>
        </w:rPr>
        <w:t>Configuración del servidor</w:t>
      </w:r>
    </w:p>
    <w:p w:rsidR="00C77173" w:rsidRDefault="00C77173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  <w:rPr>
          <w:noProof/>
        </w:rPr>
      </w:pPr>
      <w:r>
        <w:rPr>
          <w:noProof/>
        </w:rPr>
        <w:t>El fichero donde se configura el servidor está en el directorio “/backend/models/server.js”.</w:t>
      </w:r>
    </w:p>
    <w:p w:rsidR="00C77173" w:rsidRDefault="00C77173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  <w:rPr>
          <w:noProof/>
        </w:rPr>
      </w:pPr>
      <w:r>
        <w:rPr>
          <w:noProof/>
        </w:rPr>
        <w:t>Este se encarga de implementar todo lo necesario para el funcionamiento del servidor.</w:t>
      </w:r>
    </w:p>
    <w:p w:rsidR="004B08ED" w:rsidRDefault="004B08ED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t>Rutas: Se definen el path de las rutas y el fichero</w:t>
      </w:r>
      <w:r w:rsidR="004B08ED">
        <w:rPr>
          <w:noProof/>
        </w:rPr>
        <w:t xml:space="preserve"> correspondiente a cada una.</w:t>
      </w: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24D26D58" wp14:editId="04235F82">
            <wp:extent cx="3486637" cy="189574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302240BA" wp14:editId="565CFB84">
            <wp:extent cx="5706271" cy="2076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Middlewares: Se encarga de activar el Cors y de parsear el Body de todas las peticiones que se reciban.</w:t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6021EC6C" wp14:editId="5DAADD41">
            <wp:extent cx="3048425" cy="1752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t>Conexión con DB: Llama a esta función que se encarga de realizar la conexión con la DB. Este fichero se encuentra en el directorio “/backend/db/config.js”.</w:t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29B2D5AF" wp14:editId="7229E95E">
            <wp:extent cx="2314898" cy="905001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2C469484" wp14:editId="18E1CB30">
            <wp:extent cx="4801270" cy="35437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73" w:rsidRDefault="00C77173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4B08ED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Activa la escucha a todas las peticiones entrantes y define el puerto por el cual estará activo el servidor.</w:t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157DCE9A" wp14:editId="1E0F820A">
            <wp:extent cx="4934639" cy="1838582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  <w:r>
        <w:rPr>
          <w:noProof/>
        </w:rPr>
        <w:t>Cabe destacar que este es un modelo del servidor.</w:t>
      </w:r>
    </w:p>
    <w:p w:rsidR="004B08ED" w:rsidRDefault="004B08ED" w:rsidP="00C77173">
      <w:pPr>
        <w:pStyle w:val="Contenido"/>
        <w:rPr>
          <w:noProof/>
        </w:rPr>
      </w:pPr>
      <w:r>
        <w:rPr>
          <w:noProof/>
        </w:rPr>
        <w:t>Realmente este se arranca en este fichero “/backend/index.js”.</w:t>
      </w:r>
    </w:p>
    <w:p w:rsidR="004B08ED" w:rsidRDefault="004B08ED" w:rsidP="00C77173">
      <w:pPr>
        <w:pStyle w:val="Contenido"/>
        <w:rPr>
          <w:noProof/>
        </w:rPr>
      </w:pPr>
      <w:r w:rsidRPr="004B08ED">
        <w:rPr>
          <w:noProof/>
          <w:lang w:eastAsia="es-ES"/>
        </w:rPr>
        <w:drawing>
          <wp:inline distT="0" distB="0" distL="0" distR="0" wp14:anchorId="2B2087C4" wp14:editId="6580A8D1">
            <wp:extent cx="2848373" cy="866896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C77173">
      <w:pPr>
        <w:pStyle w:val="Contenido"/>
        <w:rPr>
          <w:noProof/>
        </w:rPr>
      </w:pPr>
    </w:p>
    <w:p w:rsidR="004B08ED" w:rsidRDefault="004B08ED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:rsidR="004B08ED" w:rsidRDefault="004B08ED" w:rsidP="004B08ED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640425854"/>
        <w:placeholder>
          <w:docPart w:val="B424F45C621742738154C305BB84500B"/>
        </w:placeholder>
        <w15:appearance w15:val="hidden"/>
      </w:sdtPr>
      <w:sdtEndPr/>
      <w:sdtContent>
        <w:p w:rsidR="004B08ED" w:rsidRDefault="004B08ED" w:rsidP="004B08ED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4B08ED" w:rsidRDefault="004B08ED" w:rsidP="004B08ED">
      <w:pPr>
        <w:pStyle w:val="Textodestacado"/>
        <w:rPr>
          <w:i/>
          <w:noProof/>
          <w:sz w:val="36"/>
        </w:rPr>
      </w:pPr>
    </w:p>
    <w:p w:rsidR="004B08ED" w:rsidRDefault="007559C4" w:rsidP="004B08ED">
      <w:pPr>
        <w:rPr>
          <w:u w:val="single"/>
        </w:rPr>
      </w:pPr>
      <w:r>
        <w:rPr>
          <w:u w:val="single"/>
        </w:rPr>
        <w:t>Rutas</w:t>
      </w:r>
    </w:p>
    <w:p w:rsidR="007559C4" w:rsidRDefault="007559C4" w:rsidP="007559C4">
      <w:pPr>
        <w:pStyle w:val="Contenido"/>
      </w:pPr>
    </w:p>
    <w:p w:rsidR="007559C4" w:rsidRDefault="00B80924" w:rsidP="007559C4">
      <w:pPr>
        <w:pStyle w:val="Contenido"/>
      </w:pPr>
      <w:bookmarkStart w:id="0" w:name="_GoBack"/>
      <w:bookmarkEnd w:id="0"/>
      <w:r>
        <w:t>Todos los ficheros</w:t>
      </w:r>
      <w:r w:rsidR="007559C4">
        <w:t xml:space="preserve"> de configuración para las rutas se encuentran en el directorio “/</w:t>
      </w:r>
      <w:proofErr w:type="spellStart"/>
      <w:r w:rsidR="007559C4">
        <w:t>backend</w:t>
      </w:r>
      <w:proofErr w:type="spellEnd"/>
      <w:r w:rsidR="007559C4">
        <w:t>/</w:t>
      </w:r>
      <w:proofErr w:type="spellStart"/>
      <w:r w:rsidR="007559C4">
        <w:t>routes</w:t>
      </w:r>
      <w:proofErr w:type="spellEnd"/>
      <w:r w:rsidR="007559C4">
        <w:t>”.</w:t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r>
        <w:t xml:space="preserve">Dentro podremos ver que cada modalidad tiene su propio fichero, así podemos tener el código más </w:t>
      </w:r>
      <w:proofErr w:type="spellStart"/>
      <w:r>
        <w:t>modularizado</w:t>
      </w:r>
      <w:proofErr w:type="spellEnd"/>
      <w:r>
        <w:t xml:space="preserve"> y organizado.</w:t>
      </w:r>
    </w:p>
    <w:p w:rsidR="007559C4" w:rsidRDefault="007559C4" w:rsidP="007559C4">
      <w:pPr>
        <w:pStyle w:val="Contenido"/>
      </w:pPr>
      <w:r w:rsidRPr="007559C4">
        <w:rPr>
          <w:noProof/>
          <w:lang w:eastAsia="es-ES"/>
        </w:rPr>
        <w:drawing>
          <wp:inline distT="0" distB="0" distL="0" distR="0" wp14:anchorId="66CC2690" wp14:editId="28D4D13B">
            <wp:extent cx="1381318" cy="1562318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r>
        <w:t xml:space="preserve">Si entramos por ejemplo en el de product.js, podemos ver que cada controlador tiene su propio </w:t>
      </w:r>
      <w:proofErr w:type="spellStart"/>
      <w:r>
        <w:t>path</w:t>
      </w:r>
      <w:proofErr w:type="spellEnd"/>
      <w:r>
        <w:t>.</w:t>
      </w:r>
    </w:p>
    <w:p w:rsidR="007559C4" w:rsidRPr="00C77173" w:rsidRDefault="007559C4" w:rsidP="007559C4">
      <w:pPr>
        <w:pStyle w:val="Contenido"/>
      </w:pPr>
      <w:r w:rsidRPr="007559C4">
        <w:rPr>
          <w:noProof/>
          <w:lang w:eastAsia="es-ES"/>
        </w:rPr>
        <w:drawing>
          <wp:inline distT="0" distB="0" distL="0" distR="0" wp14:anchorId="13FA5801" wp14:editId="0576EC61">
            <wp:extent cx="6371590" cy="284561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403"/>
                    <a:stretch/>
                  </pic:blipFill>
                  <pic:spPr bwMode="auto">
                    <a:xfrm>
                      <a:off x="0" y="0"/>
                      <a:ext cx="6371590" cy="284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173" w:rsidRDefault="00C77173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</w:pPr>
    </w:p>
    <w:p w:rsidR="00D102FA" w:rsidRDefault="007559C4" w:rsidP="00D102FA">
      <w:pPr>
        <w:pStyle w:val="Contenido"/>
      </w:pPr>
      <w:r>
        <w:lastRenderedPageBreak/>
        <w:t>A parte, se indica que tipo de petición tiene (GET, POST, PUT…).</w:t>
      </w:r>
    </w:p>
    <w:p w:rsidR="007559C4" w:rsidRDefault="007559C4" w:rsidP="00D102FA">
      <w:pPr>
        <w:pStyle w:val="Contenido"/>
      </w:pPr>
    </w:p>
    <w:p w:rsidR="007559C4" w:rsidRDefault="007559C4" w:rsidP="00D102FA">
      <w:pPr>
        <w:pStyle w:val="Contenido"/>
      </w:pPr>
      <w:r>
        <w:t>Otras funcionalidades que podemos añadirles son los Middlewares.</w:t>
      </w:r>
    </w:p>
    <w:p w:rsidR="007559C4" w:rsidRDefault="007559C4" w:rsidP="00D102FA">
      <w:pPr>
        <w:pStyle w:val="Contenido"/>
      </w:pPr>
    </w:p>
    <w:p w:rsidR="007559C4" w:rsidRDefault="007559C4" w:rsidP="00D102FA">
      <w:pPr>
        <w:pStyle w:val="Contenido"/>
      </w:pPr>
      <w:r>
        <w:t xml:space="preserve">Podemos utilizar los que ya vienen con la librería </w:t>
      </w:r>
      <w:proofErr w:type="spellStart"/>
      <w:r>
        <w:t>express</w:t>
      </w:r>
      <w:proofErr w:type="spellEnd"/>
      <w:r>
        <w:t xml:space="preserve"> o los personalizados por nosotros:</w:t>
      </w:r>
    </w:p>
    <w:p w:rsidR="007559C4" w:rsidRDefault="007559C4" w:rsidP="00D102FA">
      <w:pPr>
        <w:pStyle w:val="Contenido"/>
      </w:pPr>
      <w:r w:rsidRPr="007559C4">
        <w:rPr>
          <w:noProof/>
          <w:lang w:eastAsia="es-ES"/>
        </w:rPr>
        <w:drawing>
          <wp:inline distT="0" distB="0" distL="0" distR="0" wp14:anchorId="12C97A54" wp14:editId="7B00156A">
            <wp:extent cx="5458587" cy="195289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C4" w:rsidRDefault="007559C4" w:rsidP="00D102FA">
      <w:pPr>
        <w:pStyle w:val="Contenido"/>
      </w:pPr>
    </w:p>
    <w:p w:rsidR="007559C4" w:rsidRDefault="007559C4" w:rsidP="00D102FA">
      <w:pPr>
        <w:pStyle w:val="Contenido"/>
      </w:pPr>
    </w:p>
    <w:p w:rsidR="008851C4" w:rsidRDefault="008851C4" w:rsidP="00D102FA">
      <w:pPr>
        <w:pStyle w:val="Contenido"/>
      </w:pPr>
    </w:p>
    <w:p w:rsidR="008851C4" w:rsidRDefault="008851C4" w:rsidP="00D102FA">
      <w:pPr>
        <w:pStyle w:val="Contenido"/>
      </w:pPr>
    </w:p>
    <w:p w:rsidR="00D102FA" w:rsidRDefault="00D102FA" w:rsidP="00D102FA">
      <w:pPr>
        <w:pStyle w:val="Contenido"/>
        <w:rPr>
          <w:i/>
          <w:noProof/>
          <w:sz w:val="36"/>
        </w:rPr>
      </w:pPr>
      <w:r>
        <w:rPr>
          <w:i/>
          <w:noProof/>
          <w:sz w:val="36"/>
        </w:rPr>
        <w:t xml:space="preserve"> </w:t>
      </w:r>
    </w:p>
    <w:p w:rsidR="00D102FA" w:rsidRDefault="00D102FA" w:rsidP="00D102FA">
      <w:pPr>
        <w:pStyle w:val="Contenido"/>
        <w:rPr>
          <w:i/>
          <w:noProof/>
          <w:sz w:val="36"/>
        </w:rPr>
      </w:pPr>
    </w:p>
    <w:p w:rsidR="007559C4" w:rsidRDefault="007559C4">
      <w:pPr>
        <w:spacing w:after="200"/>
        <w:rPr>
          <w:noProof/>
        </w:rPr>
      </w:pPr>
      <w:r>
        <w:rPr>
          <w:noProof/>
        </w:rPr>
        <w:br w:type="page"/>
      </w:r>
    </w:p>
    <w:p w:rsidR="007559C4" w:rsidRDefault="007559C4" w:rsidP="007559C4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1731644292"/>
        <w:placeholder>
          <w:docPart w:val="A5CFD8F4FE374232B1A70412B6632A3E"/>
        </w:placeholder>
        <w15:appearance w15:val="hidden"/>
      </w:sdtPr>
      <w:sdtEndPr/>
      <w:sdtContent>
        <w:p w:rsidR="007559C4" w:rsidRDefault="007559C4" w:rsidP="007559C4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7559C4" w:rsidRDefault="007559C4" w:rsidP="007559C4">
      <w:pPr>
        <w:pStyle w:val="Textodestacado"/>
        <w:rPr>
          <w:i/>
          <w:noProof/>
          <w:sz w:val="36"/>
        </w:rPr>
      </w:pPr>
    </w:p>
    <w:p w:rsidR="007559C4" w:rsidRDefault="007559C4" w:rsidP="007559C4">
      <w:pPr>
        <w:rPr>
          <w:u w:val="single"/>
        </w:rPr>
      </w:pPr>
      <w:r>
        <w:rPr>
          <w:u w:val="single"/>
        </w:rPr>
        <w:t>Middlewares</w:t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r>
        <w:t xml:space="preserve">Todos los ficheros que contienen los Middlewares personalizados utilizados en los ficheros </w:t>
      </w:r>
      <w:proofErr w:type="spellStart"/>
      <w:r>
        <w:t>routes</w:t>
      </w:r>
      <w:proofErr w:type="spellEnd"/>
      <w:r>
        <w:t xml:space="preserve"> se encuentran en el directorio “/</w:t>
      </w:r>
      <w:proofErr w:type="spellStart"/>
      <w:r>
        <w:t>backend</w:t>
      </w:r>
      <w:proofErr w:type="spellEnd"/>
      <w:r>
        <w:t>/middlewares”.</w:t>
      </w:r>
    </w:p>
    <w:p w:rsidR="007559C4" w:rsidRPr="007559C4" w:rsidRDefault="007559C4" w:rsidP="007559C4">
      <w:pPr>
        <w:pStyle w:val="Contenido"/>
      </w:pPr>
    </w:p>
    <w:p w:rsidR="00D25B29" w:rsidRDefault="007559C4" w:rsidP="007559C4">
      <w:pPr>
        <w:pStyle w:val="Contenido"/>
      </w:pPr>
      <w:r w:rsidRPr="007559C4">
        <w:t xml:space="preserve">Los middlewares son funciones que se ejecutan entre la solicitud de un cliente y la respuesta del servidor en una aplicación Node.js. </w:t>
      </w:r>
    </w:p>
    <w:p w:rsidR="00D102FA" w:rsidRDefault="007559C4" w:rsidP="007559C4">
      <w:pPr>
        <w:pStyle w:val="Contenido"/>
      </w:pPr>
      <w:r w:rsidRPr="007559C4">
        <w:t>Estas funciones pueden tener acceso a la solicitud (</w:t>
      </w:r>
      <w:proofErr w:type="spellStart"/>
      <w:r w:rsidRPr="007559C4">
        <w:t>req</w:t>
      </w:r>
      <w:proofErr w:type="spellEnd"/>
      <w:r w:rsidRPr="007559C4">
        <w:t>) y la respuesta (res) y se utilizan para realizar una variedad de tareas, como validar datos, autenticar usuarios, administrar sesiones, manipular datos de solicitud y respuesta, y mucho más.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>En la página anterior podemos ver como se implemente el Middleware personalizado “</w:t>
      </w:r>
      <w:proofErr w:type="spellStart"/>
      <w:r>
        <w:t>validateJWT</w:t>
      </w:r>
      <w:proofErr w:type="spellEnd"/>
      <w:r>
        <w:t>”, así que veamos el fichero.</w:t>
      </w:r>
    </w:p>
    <w:p w:rsidR="00D25B29" w:rsidRDefault="00D25B29" w:rsidP="007559C4">
      <w:pPr>
        <w:pStyle w:val="Contenido"/>
      </w:pPr>
      <w:r w:rsidRPr="00D25B29">
        <w:rPr>
          <w:noProof/>
          <w:lang w:eastAsia="es-ES"/>
        </w:rPr>
        <w:drawing>
          <wp:inline distT="0" distB="0" distL="0" distR="0" wp14:anchorId="4F38525A" wp14:editId="52B06743">
            <wp:extent cx="6371590" cy="35521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lastRenderedPageBreak/>
        <w:t xml:space="preserve">En sí este Middleware se encarga de comprobar que el JWT (JSON Web </w:t>
      </w:r>
      <w:proofErr w:type="spellStart"/>
      <w:r>
        <w:t>Token</w:t>
      </w:r>
      <w:proofErr w:type="spellEnd"/>
      <w:r>
        <w:t>) recibido por una petición entrante es válido.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En caso que no lo sea, se envía una respuesta al cliente indicándole que el </w:t>
      </w:r>
      <w:proofErr w:type="spellStart"/>
      <w:r>
        <w:t>token</w:t>
      </w:r>
      <w:proofErr w:type="spellEnd"/>
      <w:r>
        <w:t xml:space="preserve"> no es válido </w:t>
      </w:r>
      <w:proofErr w:type="gramStart"/>
      <w:r>
        <w:t>y</w:t>
      </w:r>
      <w:proofErr w:type="gramEnd"/>
      <w:r>
        <w:t xml:space="preserve"> por lo tanto, no le enviaría los datos que piden.</w:t>
      </w:r>
    </w:p>
    <w:p w:rsidR="00D25B29" w:rsidRDefault="00D25B29" w:rsidP="007559C4">
      <w:pPr>
        <w:pStyle w:val="Contenido"/>
      </w:pPr>
      <w:r w:rsidRPr="00D25B29">
        <w:rPr>
          <w:noProof/>
          <w:lang w:eastAsia="es-ES"/>
        </w:rPr>
        <w:drawing>
          <wp:inline distT="0" distB="0" distL="0" distR="0" wp14:anchorId="6C2DB041" wp14:editId="79E702C8">
            <wp:extent cx="2886478" cy="1543265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Para resumirlo, si una petición entra por </w:t>
      </w:r>
      <w:proofErr w:type="spellStart"/>
      <w:r>
        <w:t>routes</w:t>
      </w:r>
      <w:proofErr w:type="spellEnd"/>
      <w:r>
        <w:t>, primero pasa por el Middleware definido:</w:t>
      </w:r>
    </w:p>
    <w:p w:rsidR="00D25B29" w:rsidRDefault="00D25B29" w:rsidP="007559C4">
      <w:pPr>
        <w:pStyle w:val="Contenido"/>
      </w:pPr>
      <w:r w:rsidRPr="00D25B29">
        <w:rPr>
          <w:noProof/>
          <w:lang w:eastAsia="es-ES"/>
        </w:rPr>
        <w:drawing>
          <wp:inline distT="0" distB="0" distL="0" distR="0" wp14:anchorId="6939BAD4" wp14:editId="1D8D26F2">
            <wp:extent cx="3562847" cy="104789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Una vez entra, en este caso si el JWT es válido, dará su “OK” y pasará al controlador </w:t>
      </w:r>
      <w:proofErr w:type="spellStart"/>
      <w:r>
        <w:t>userProducts</w:t>
      </w:r>
      <w:proofErr w:type="spellEnd"/>
      <w:r>
        <w:t>:</w:t>
      </w:r>
    </w:p>
    <w:p w:rsidR="00D25B29" w:rsidRDefault="00D25B29" w:rsidP="007559C4">
      <w:pPr>
        <w:pStyle w:val="Contenido"/>
      </w:pPr>
      <w:r w:rsidRPr="00D25B29">
        <w:rPr>
          <w:noProof/>
          <w:lang w:eastAsia="es-ES"/>
        </w:rPr>
        <w:drawing>
          <wp:inline distT="0" distB="0" distL="0" distR="0" wp14:anchorId="0BE3D7DE" wp14:editId="1A5F8CF3">
            <wp:extent cx="3096057" cy="1019317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>Si no es válido, entonces devuelve una respuesta al cliente:</w:t>
      </w:r>
    </w:p>
    <w:p w:rsidR="00D25B29" w:rsidRDefault="00D25B29" w:rsidP="007559C4">
      <w:pPr>
        <w:pStyle w:val="Contenido"/>
      </w:pPr>
      <w:r w:rsidRPr="00D25B29">
        <w:rPr>
          <w:noProof/>
          <w:lang w:eastAsia="es-ES"/>
        </w:rPr>
        <w:drawing>
          <wp:inline distT="0" distB="0" distL="0" distR="0" wp14:anchorId="4D786125" wp14:editId="1E339864">
            <wp:extent cx="2886478" cy="154326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D25B29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1150491299"/>
        <w:placeholder>
          <w:docPart w:val="25EB171FD8004B6B86C80949D0B1A72D"/>
        </w:placeholder>
        <w15:appearance w15:val="hidden"/>
      </w:sdtPr>
      <w:sdtEndPr/>
      <w:sdtContent>
        <w:p w:rsidR="00D25B29" w:rsidRDefault="00D25B29" w:rsidP="00D25B29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D25B29" w:rsidRDefault="00D25B29" w:rsidP="00D25B29">
      <w:pPr>
        <w:pStyle w:val="Textodestacado"/>
        <w:rPr>
          <w:i/>
          <w:noProof/>
          <w:sz w:val="36"/>
        </w:rPr>
      </w:pPr>
    </w:p>
    <w:p w:rsidR="00D25B29" w:rsidRDefault="00D25B29" w:rsidP="00D25B29">
      <w:pPr>
        <w:rPr>
          <w:u w:val="single"/>
        </w:rPr>
      </w:pPr>
      <w:proofErr w:type="spellStart"/>
      <w:r>
        <w:rPr>
          <w:u w:val="single"/>
        </w:rPr>
        <w:t>Controllers</w:t>
      </w:r>
      <w:proofErr w:type="spellEnd"/>
    </w:p>
    <w:p w:rsidR="00D25B29" w:rsidRDefault="00D25B29" w:rsidP="007559C4">
      <w:pPr>
        <w:pStyle w:val="Contenido"/>
      </w:pPr>
    </w:p>
    <w:p w:rsidR="00D25B29" w:rsidRDefault="00D25B29" w:rsidP="00D25B29">
      <w:pPr>
        <w:pStyle w:val="Contenido"/>
      </w:pPr>
      <w:r>
        <w:t xml:space="preserve">Todos los ficheros que contienen los </w:t>
      </w:r>
      <w:proofErr w:type="spellStart"/>
      <w:r>
        <w:t>Controllers</w:t>
      </w:r>
      <w:proofErr w:type="spellEnd"/>
      <w:r>
        <w:t xml:space="preserve"> utilizados en los ficheros </w:t>
      </w:r>
      <w:proofErr w:type="spellStart"/>
      <w:r>
        <w:t>routes</w:t>
      </w:r>
      <w:proofErr w:type="spellEnd"/>
      <w:r>
        <w:t xml:space="preserve"> se encuentran en el directorio “/</w:t>
      </w:r>
      <w:proofErr w:type="spellStart"/>
      <w:r>
        <w:t>backend</w:t>
      </w:r>
      <w:proofErr w:type="spellEnd"/>
      <w:r>
        <w:t>/</w:t>
      </w:r>
      <w:proofErr w:type="spellStart"/>
      <w:r>
        <w:t>controllers</w:t>
      </w:r>
      <w:proofErr w:type="spellEnd"/>
      <w:r>
        <w:t>”.</w:t>
      </w:r>
    </w:p>
    <w:p w:rsidR="00D25B29" w:rsidRDefault="00D25B29" w:rsidP="00D25B29">
      <w:pPr>
        <w:pStyle w:val="Contenido"/>
      </w:pPr>
    </w:p>
    <w:p w:rsidR="00D25B29" w:rsidRDefault="00D25B29" w:rsidP="00D25B29">
      <w:pPr>
        <w:pStyle w:val="Contenido"/>
      </w:pPr>
      <w:r>
        <w:t>Para seguir con el ejemplo, veremos los controladores que se ubican en el fichero “products.js”.</w:t>
      </w:r>
    </w:p>
    <w:p w:rsidR="00D25B29" w:rsidRDefault="00D25B29" w:rsidP="00D25B29">
      <w:pPr>
        <w:pStyle w:val="Contenido"/>
      </w:pPr>
    </w:p>
    <w:p w:rsidR="00D25B29" w:rsidRDefault="00D25B29" w:rsidP="00D25B29">
      <w:pPr>
        <w:pStyle w:val="Contenido"/>
      </w:pPr>
      <w:r>
        <w:t xml:space="preserve">Como podemos ver, este controlador recibe los parámetros pasados por </w:t>
      </w:r>
      <w:proofErr w:type="spellStart"/>
      <w:r>
        <w:t>query</w:t>
      </w:r>
      <w:proofErr w:type="spellEnd"/>
      <w:r>
        <w:t xml:space="preserve"> (por la URL) para realizar una búsqueda.</w:t>
      </w:r>
    </w:p>
    <w:p w:rsidR="00D25B29" w:rsidRDefault="00D25B29" w:rsidP="00D25B29">
      <w:pPr>
        <w:pStyle w:val="Contenido"/>
      </w:pPr>
      <w:r w:rsidRPr="00D25B29">
        <w:rPr>
          <w:noProof/>
          <w:lang w:eastAsia="es-ES"/>
        </w:rPr>
        <w:drawing>
          <wp:inline distT="0" distB="0" distL="0" distR="0" wp14:anchorId="5CDA01C9" wp14:editId="752DF752">
            <wp:extent cx="4782217" cy="462979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lastRenderedPageBreak/>
        <w:t>Podemos ver que recogemos de la URL los parámetros “</w:t>
      </w:r>
      <w:proofErr w:type="spellStart"/>
      <w:r>
        <w:t>limit</w:t>
      </w:r>
      <w:proofErr w:type="spellEnd"/>
      <w:r>
        <w:t>” y “</w:t>
      </w:r>
      <w:proofErr w:type="spellStart"/>
      <w:r>
        <w:t>from</w:t>
      </w:r>
      <w:proofErr w:type="spellEnd"/>
      <w:r>
        <w:t>”.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>Esto nos sirve para devolver la cantidad de productos deseada por el usuario.</w:t>
      </w:r>
    </w:p>
    <w:p w:rsidR="00D25B29" w:rsidRDefault="00D25B29" w:rsidP="007559C4">
      <w:pPr>
        <w:pStyle w:val="Contenido"/>
      </w:pPr>
      <w:r>
        <w:t xml:space="preserve">Si </w:t>
      </w:r>
      <w:proofErr w:type="spellStart"/>
      <w:r>
        <w:t>limit</w:t>
      </w:r>
      <w:proofErr w:type="spellEnd"/>
      <w:r>
        <w:t xml:space="preserve">=15 y </w:t>
      </w:r>
      <w:proofErr w:type="spellStart"/>
      <w:r>
        <w:t>from</w:t>
      </w:r>
      <w:proofErr w:type="spellEnd"/>
      <w:r>
        <w:t>=0 entonces se devolverán</w:t>
      </w:r>
      <w:r w:rsidR="00093043">
        <w:t xml:space="preserve"> los primeros</w:t>
      </w:r>
      <w:r>
        <w:t xml:space="preserve"> </w:t>
      </w:r>
      <w:r w:rsidR="00093043">
        <w:t>15 productos</w:t>
      </w:r>
      <w:r>
        <w:t>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En caso que no lleguen los parámetros, se devolverán todos los productos </w:t>
      </w:r>
      <w:r w:rsidR="00093043">
        <w:t>existentes.</w:t>
      </w: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  <w:r>
        <w:t xml:space="preserve">También podemos recibir parámetros por </w:t>
      </w:r>
      <w:proofErr w:type="spellStart"/>
      <w:r>
        <w:t>Body</w:t>
      </w:r>
      <w:proofErr w:type="spellEnd"/>
      <w:r>
        <w:t>:</w:t>
      </w:r>
    </w:p>
    <w:p w:rsidR="00093043" w:rsidRDefault="00093043" w:rsidP="007559C4">
      <w:pPr>
        <w:pStyle w:val="Contenido"/>
      </w:pPr>
      <w:r w:rsidRPr="00093043">
        <w:rPr>
          <w:noProof/>
          <w:lang w:eastAsia="es-ES"/>
        </w:rPr>
        <w:drawing>
          <wp:inline distT="0" distB="0" distL="0" distR="0" wp14:anchorId="6381E0BB" wp14:editId="053E0AE7">
            <wp:extent cx="4972744" cy="3134162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  <w:r>
        <w:t>Aquí podemos ver que este controlador se encarga de recibir el usuario creador del producto y con esto hace una búsqueda en la DB.</w:t>
      </w: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  <w:r>
        <w:t xml:space="preserve">Este controlador devolverá todos los productos que sean de un usuario (del que se nos pasa por el </w:t>
      </w:r>
      <w:proofErr w:type="spellStart"/>
      <w:r>
        <w:t>Body</w:t>
      </w:r>
      <w:proofErr w:type="spellEnd"/>
      <w:r>
        <w:t>).</w:t>
      </w:r>
    </w:p>
    <w:p w:rsidR="00264190" w:rsidRDefault="00264190">
      <w:pPr>
        <w:spacing w:after="200"/>
        <w:rPr>
          <w:b w:val="0"/>
        </w:rPr>
      </w:pPr>
      <w:r>
        <w:br w:type="page"/>
      </w:r>
    </w:p>
    <w:p w:rsidR="00E9719D" w:rsidRDefault="00E9719D" w:rsidP="00E9719D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2046370169"/>
        <w:placeholder>
          <w:docPart w:val="CA768B64F46E4B03BDA3FC99BFA490AC"/>
        </w:placeholder>
        <w15:appearance w15:val="hidden"/>
      </w:sdtPr>
      <w:sdtEndPr/>
      <w:sdtContent>
        <w:p w:rsidR="00E9719D" w:rsidRDefault="00E9719D" w:rsidP="00E9719D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E9719D" w:rsidRDefault="00E9719D" w:rsidP="00E9719D">
      <w:pPr>
        <w:pStyle w:val="Textodestacado"/>
        <w:rPr>
          <w:i/>
          <w:noProof/>
          <w:sz w:val="36"/>
        </w:rPr>
      </w:pPr>
    </w:p>
    <w:p w:rsidR="00E9719D" w:rsidRDefault="00E9719D" w:rsidP="00E9719D">
      <w:pPr>
        <w:rPr>
          <w:u w:val="single"/>
        </w:rPr>
      </w:pPr>
      <w:r>
        <w:rPr>
          <w:u w:val="single"/>
        </w:rPr>
        <w:t>Seguridad</w:t>
      </w:r>
    </w:p>
    <w:p w:rsidR="00E9719D" w:rsidRDefault="00E9719D" w:rsidP="00E9719D">
      <w:pPr>
        <w:pStyle w:val="Contenido"/>
      </w:pPr>
    </w:p>
    <w:p w:rsidR="00E9719D" w:rsidRDefault="00E9719D" w:rsidP="00E9719D">
      <w:pPr>
        <w:spacing w:after="200"/>
        <w:rPr>
          <w:b w:val="0"/>
        </w:rPr>
      </w:pPr>
      <w:r>
        <w:rPr>
          <w:b w:val="0"/>
        </w:rPr>
        <w:t>El tema de la seguridad y privacidad de los datos ha sido un factor a tener en cuenta.</w:t>
      </w:r>
    </w:p>
    <w:p w:rsidR="00E9719D" w:rsidRDefault="00E9719D" w:rsidP="00E9719D">
      <w:pPr>
        <w:spacing w:after="200"/>
        <w:rPr>
          <w:b w:val="0"/>
        </w:rPr>
      </w:pPr>
    </w:p>
    <w:p w:rsidR="00E9719D" w:rsidRDefault="00E9719D" w:rsidP="00E9719D">
      <w:pPr>
        <w:spacing w:after="200"/>
        <w:rPr>
          <w:b w:val="0"/>
        </w:rPr>
      </w:pPr>
      <w:r>
        <w:rPr>
          <w:b w:val="0"/>
        </w:rPr>
        <w:t xml:space="preserve">Por ello, a la hora de crear un nuevo usuario, su contraseña es encriptada con </w:t>
      </w:r>
      <w:proofErr w:type="spellStart"/>
      <w:r>
        <w:rPr>
          <w:b w:val="0"/>
        </w:rPr>
        <w:t>Bcrypt</w:t>
      </w:r>
      <w:proofErr w:type="spellEnd"/>
      <w:r>
        <w:rPr>
          <w:b w:val="0"/>
        </w:rPr>
        <w:t xml:space="preserve">, una librería que se encarga de encriptar y </w:t>
      </w:r>
      <w:proofErr w:type="spellStart"/>
      <w:r>
        <w:rPr>
          <w:b w:val="0"/>
        </w:rPr>
        <w:t>desencriptar</w:t>
      </w:r>
      <w:proofErr w:type="spellEnd"/>
      <w:r>
        <w:rPr>
          <w:b w:val="0"/>
        </w:rPr>
        <w:t xml:space="preserve"> contraseñas.</w:t>
      </w:r>
    </w:p>
    <w:p w:rsidR="00E9719D" w:rsidRDefault="00E9719D" w:rsidP="00E9719D">
      <w:pPr>
        <w:spacing w:after="200"/>
        <w:rPr>
          <w:b w:val="0"/>
        </w:rPr>
      </w:pPr>
    </w:p>
    <w:p w:rsidR="00E9719D" w:rsidRDefault="00E9719D" w:rsidP="00E9719D">
      <w:pPr>
        <w:spacing w:after="200"/>
        <w:rPr>
          <w:b w:val="0"/>
        </w:rPr>
      </w:pPr>
      <w:r>
        <w:rPr>
          <w:b w:val="0"/>
        </w:rPr>
        <w:t xml:space="preserve">También ha sido importante la implementación de JSON Web </w:t>
      </w:r>
      <w:proofErr w:type="spellStart"/>
      <w:r>
        <w:rPr>
          <w:b w:val="0"/>
        </w:rPr>
        <w:t>Tokens</w:t>
      </w:r>
      <w:proofErr w:type="spellEnd"/>
      <w:r>
        <w:rPr>
          <w:b w:val="0"/>
        </w:rPr>
        <w:t xml:space="preserve"> para realizar según qué acciones, como por ejemplo modificar productos, borrar ofertas, etc…</w:t>
      </w:r>
    </w:p>
    <w:p w:rsidR="00E9719D" w:rsidRDefault="00E9719D" w:rsidP="00E9719D">
      <w:pPr>
        <w:spacing w:after="200"/>
        <w:rPr>
          <w:b w:val="0"/>
        </w:rPr>
      </w:pPr>
    </w:p>
    <w:p w:rsidR="00E9719D" w:rsidRPr="00E9719D" w:rsidRDefault="00E9719D" w:rsidP="00E9719D">
      <w:pPr>
        <w:spacing w:after="200"/>
        <w:rPr>
          <w:b w:val="0"/>
        </w:rPr>
      </w:pPr>
      <w:r w:rsidRPr="00E9719D">
        <w:rPr>
          <w:b w:val="0"/>
          <w:noProof/>
          <w:lang w:bidi="es-ES"/>
        </w:rPr>
        <w:br w:type="page"/>
      </w:r>
    </w:p>
    <w:p w:rsidR="00264190" w:rsidRDefault="00264190" w:rsidP="00264190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1510594677"/>
        <w:placeholder>
          <w:docPart w:val="615D00FCD4AD4CA4BF4C152A096F897C"/>
        </w:placeholder>
        <w15:appearance w15:val="hidden"/>
      </w:sdtPr>
      <w:sdtEndPr/>
      <w:sdtContent>
        <w:p w:rsidR="00264190" w:rsidRDefault="00E10912" w:rsidP="00264190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264190" w:rsidRDefault="00264190" w:rsidP="00264190">
      <w:pPr>
        <w:pStyle w:val="Textodestacado"/>
        <w:rPr>
          <w:i/>
          <w:noProof/>
          <w:sz w:val="36"/>
        </w:rPr>
      </w:pPr>
    </w:p>
    <w:p w:rsidR="00264190" w:rsidRDefault="00E10912" w:rsidP="00264190">
      <w:pPr>
        <w:rPr>
          <w:u w:val="single"/>
        </w:rPr>
      </w:pPr>
      <w:r>
        <w:rPr>
          <w:u w:val="single"/>
        </w:rPr>
        <w:t>Conceptos generales</w:t>
      </w:r>
    </w:p>
    <w:p w:rsidR="00264190" w:rsidRDefault="00264190" w:rsidP="00264190">
      <w:pPr>
        <w:pStyle w:val="Contenido"/>
      </w:pPr>
    </w:p>
    <w:p w:rsidR="00AF3DF2" w:rsidRDefault="00AF3DF2" w:rsidP="00AF3DF2">
      <w:pPr>
        <w:pStyle w:val="Contenido"/>
      </w:pPr>
      <w:r>
        <w:rPr>
          <w:b/>
        </w:rPr>
        <w:t>1.-</w:t>
      </w:r>
      <w:r>
        <w:t xml:space="preserve">  </w:t>
      </w:r>
      <w:r w:rsidRPr="00AF3DF2">
        <w:rPr>
          <w:b/>
        </w:rPr>
        <w:t>Tratamiento de datos</w:t>
      </w:r>
    </w:p>
    <w:p w:rsidR="00BE1808" w:rsidRDefault="00E10912" w:rsidP="00264190">
      <w:pPr>
        <w:pStyle w:val="Contenido"/>
      </w:pPr>
      <w:r>
        <w:t xml:space="preserve">A lo largo de toda la aplicación se hacen diferentes llamadas al servidor </w:t>
      </w:r>
      <w:proofErr w:type="spellStart"/>
      <w:r>
        <w:t>backend</w:t>
      </w:r>
      <w:proofErr w:type="spellEnd"/>
      <w:r>
        <w:t>.</w:t>
      </w:r>
    </w:p>
    <w:p w:rsidR="00E10912" w:rsidRDefault="00E10912" w:rsidP="00264190">
      <w:pPr>
        <w:pStyle w:val="Contenido"/>
      </w:pPr>
    </w:p>
    <w:p w:rsidR="00E10912" w:rsidRDefault="00E10912" w:rsidP="00264190">
      <w:pPr>
        <w:pStyle w:val="Contenido"/>
      </w:pPr>
      <w:r>
        <w:t>En ningún momento se tratan datos de ningún tipo en la parte del cliente, todo se hace en el servidor.</w:t>
      </w:r>
    </w:p>
    <w:p w:rsidR="00E10912" w:rsidRDefault="00E10912">
      <w:pPr>
        <w:spacing w:after="200"/>
        <w:rPr>
          <w:b w:val="0"/>
        </w:rPr>
      </w:pPr>
      <w:r>
        <w:rPr>
          <w:b w:val="0"/>
        </w:rPr>
        <w:t>Esto se debe a que el principal objetivo es que el lado cliente sea muy liviano y rápido.</w:t>
      </w:r>
    </w:p>
    <w:p w:rsidR="00E10912" w:rsidRDefault="00E10912">
      <w:pPr>
        <w:spacing w:after="200"/>
        <w:rPr>
          <w:b w:val="0"/>
        </w:rPr>
      </w:pPr>
    </w:p>
    <w:p w:rsidR="00E10912" w:rsidRDefault="00AF3DF2" w:rsidP="00AF3DF2">
      <w:pPr>
        <w:pStyle w:val="Contenido"/>
      </w:pPr>
      <w:r>
        <w:rPr>
          <w:b/>
        </w:rPr>
        <w:t>2.-</w:t>
      </w:r>
      <w:r>
        <w:t xml:space="preserve">  </w:t>
      </w:r>
      <w:r>
        <w:rPr>
          <w:b/>
        </w:rPr>
        <w:t>Clasificación de componentes</w:t>
      </w:r>
    </w:p>
    <w:p w:rsidR="00E10912" w:rsidRDefault="00E10912">
      <w:pPr>
        <w:spacing w:after="200"/>
        <w:rPr>
          <w:b w:val="0"/>
        </w:rPr>
      </w:pPr>
      <w:r>
        <w:rPr>
          <w:b w:val="0"/>
        </w:rPr>
        <w:t xml:space="preserve">A parte de ello, </w:t>
      </w:r>
      <w:r w:rsidR="00AF3DF2">
        <w:rPr>
          <w:b w:val="0"/>
        </w:rPr>
        <w:t>se han</w:t>
      </w:r>
      <w:r>
        <w:rPr>
          <w:b w:val="0"/>
        </w:rPr>
        <w:t xml:space="preserve"> clasificado los componentes</w:t>
      </w:r>
      <w:r w:rsidR="00AF3DF2">
        <w:rPr>
          <w:b w:val="0"/>
        </w:rPr>
        <w:t xml:space="preserve"> (“Vistas”)</w:t>
      </w:r>
      <w:r>
        <w:rPr>
          <w:b w:val="0"/>
        </w:rPr>
        <w:t xml:space="preserve"> en 2 tipos:</w:t>
      </w:r>
    </w:p>
    <w:p w:rsidR="00E10912" w:rsidRDefault="00E10912" w:rsidP="00E10912">
      <w:pPr>
        <w:pStyle w:val="Prrafodelista"/>
        <w:numPr>
          <w:ilvl w:val="0"/>
          <w:numId w:val="9"/>
        </w:numPr>
        <w:spacing w:after="200"/>
        <w:rPr>
          <w:b w:val="0"/>
        </w:rPr>
      </w:pPr>
      <w:proofErr w:type="spellStart"/>
      <w:r>
        <w:rPr>
          <w:b w:val="0"/>
        </w:rPr>
        <w:t>Graphics</w:t>
      </w:r>
      <w:proofErr w:type="spellEnd"/>
      <w:r>
        <w:rPr>
          <w:b w:val="0"/>
        </w:rPr>
        <w:t>: Aquí están los componentes reutilizados y usados en varios componentes. Esto se hace con el fin de optimizar recursos y código.</w:t>
      </w:r>
    </w:p>
    <w:p w:rsidR="00E10912" w:rsidRDefault="00E10912" w:rsidP="00E10912">
      <w:pPr>
        <w:pStyle w:val="Prrafodelista"/>
        <w:spacing w:after="200"/>
        <w:rPr>
          <w:b w:val="0"/>
        </w:rPr>
      </w:pPr>
      <w:r>
        <w:rPr>
          <w:b w:val="0"/>
        </w:rPr>
        <w:t xml:space="preserve">Ejemplos de ello serían un </w:t>
      </w:r>
      <w:proofErr w:type="spellStart"/>
      <w:r>
        <w:rPr>
          <w:b w:val="0"/>
        </w:rPr>
        <w:t>navbar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spinner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footer</w:t>
      </w:r>
      <w:proofErr w:type="spellEnd"/>
      <w:r>
        <w:rPr>
          <w:b w:val="0"/>
        </w:rPr>
        <w:t>…</w:t>
      </w:r>
    </w:p>
    <w:p w:rsidR="00E10912" w:rsidRDefault="00E10912" w:rsidP="00E10912">
      <w:pPr>
        <w:spacing w:after="200"/>
        <w:rPr>
          <w:b w:val="0"/>
        </w:rPr>
      </w:pPr>
    </w:p>
    <w:p w:rsidR="00E10912" w:rsidRDefault="00E10912" w:rsidP="00E10912">
      <w:pPr>
        <w:pStyle w:val="Contenido"/>
        <w:numPr>
          <w:ilvl w:val="0"/>
          <w:numId w:val="9"/>
        </w:numPr>
      </w:pPr>
      <w:proofErr w:type="spellStart"/>
      <w:r>
        <w:t>Views</w:t>
      </w:r>
      <w:proofErr w:type="spellEnd"/>
      <w:r>
        <w:t xml:space="preserve">: Aquí es donde están las vistas del cliente. </w:t>
      </w:r>
    </w:p>
    <w:p w:rsidR="00AF3DF2" w:rsidRDefault="00E10912" w:rsidP="00E10912">
      <w:pPr>
        <w:pStyle w:val="Contenido"/>
        <w:ind w:left="720"/>
      </w:pPr>
      <w:r>
        <w:t xml:space="preserve">Hay dos tipos de vistas: </w:t>
      </w:r>
      <w:r w:rsidRPr="00AF3DF2">
        <w:rPr>
          <w:b/>
        </w:rPr>
        <w:t>Publicas</w:t>
      </w:r>
      <w:r>
        <w:t xml:space="preserve"> y </w:t>
      </w:r>
      <w:r w:rsidRPr="00E10912">
        <w:rPr>
          <w:b/>
        </w:rPr>
        <w:t>Privadas</w:t>
      </w:r>
      <w:r w:rsidR="00AF3DF2">
        <w:t>.</w:t>
      </w:r>
    </w:p>
    <w:p w:rsidR="00AF3DF2" w:rsidRDefault="00AF3DF2" w:rsidP="00E10912">
      <w:pPr>
        <w:pStyle w:val="Contenido"/>
        <w:ind w:left="720"/>
      </w:pPr>
      <w:r>
        <w:t>Esto se ha hecho con el fin de proteger aquellas vistas privadas que requieran autenticación.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  <w:rPr>
          <w:b/>
        </w:rPr>
      </w:pPr>
      <w:r>
        <w:rPr>
          <w:b/>
        </w:rPr>
        <w:t>3.-</w:t>
      </w:r>
      <w:r>
        <w:t xml:space="preserve">  </w:t>
      </w:r>
      <w:r>
        <w:rPr>
          <w:b/>
        </w:rPr>
        <w:t>Autenticación de rutas</w:t>
      </w:r>
    </w:p>
    <w:p w:rsidR="00AF3DF2" w:rsidRDefault="00AF3DF2" w:rsidP="00AF3DF2">
      <w:pPr>
        <w:pStyle w:val="Contenido"/>
      </w:pPr>
      <w:r>
        <w:t xml:space="preserve">Como se ha comentado en el apartado anterior, la autenticación de las rutas ha sido muy importante. 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  <w:r>
        <w:t>Por ello se han implementado “</w:t>
      </w:r>
      <w:proofErr w:type="spellStart"/>
      <w:r>
        <w:t>Guards</w:t>
      </w:r>
      <w:proofErr w:type="spellEnd"/>
      <w:r>
        <w:t xml:space="preserve">”, los cuales sirven para comprobar si el usuario tiene permiso de acceso. </w:t>
      </w:r>
    </w:p>
    <w:p w:rsidR="00AF3DF2" w:rsidRPr="00AF3DF2" w:rsidRDefault="00AF3DF2" w:rsidP="00AF3DF2">
      <w:pPr>
        <w:pStyle w:val="Contenido"/>
      </w:pPr>
      <w:r>
        <w:t>En caso que no lo tenga, será redirigido automáticamente al home del sitio.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  <w:rPr>
          <w:b/>
        </w:rPr>
      </w:pPr>
      <w:r>
        <w:rPr>
          <w:b/>
        </w:rPr>
        <w:t>4.-</w:t>
      </w:r>
      <w:r>
        <w:t xml:space="preserve">  </w:t>
      </w:r>
      <w:r>
        <w:rPr>
          <w:b/>
        </w:rPr>
        <w:t>Servicios</w:t>
      </w:r>
    </w:p>
    <w:p w:rsidR="00AF3DF2" w:rsidRDefault="00AF3DF2" w:rsidP="00AF3DF2">
      <w:pPr>
        <w:pStyle w:val="Contenido"/>
      </w:pPr>
      <w:r>
        <w:t>A lo largo de toda la aplicación se usan servicios.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  <w:r>
        <w:t>Estos servicios son funcionalidades que son reutilizables en toda la aplicación.</w:t>
      </w:r>
    </w:p>
    <w:p w:rsidR="00AF3DF2" w:rsidRDefault="00AF3DF2" w:rsidP="00AF3DF2">
      <w:pPr>
        <w:pStyle w:val="Contenido"/>
      </w:pPr>
      <w:r>
        <w:t>Por tema de escalabilidad, organización y recursos se usan los servicios.</w:t>
      </w:r>
    </w:p>
    <w:p w:rsidR="00AF3DF2" w:rsidRDefault="00AF3DF2" w:rsidP="00AF3DF2">
      <w:pPr>
        <w:pStyle w:val="Contenido"/>
      </w:pPr>
    </w:p>
    <w:p w:rsidR="00AF3DF2" w:rsidRPr="00AF3DF2" w:rsidRDefault="00AF3DF2" w:rsidP="00AF3DF2">
      <w:pPr>
        <w:pStyle w:val="Contenido"/>
      </w:pPr>
      <w:r>
        <w:t>Un ejemplo de ello serían las funciones que están en el fichero “</w:t>
      </w:r>
      <w:proofErr w:type="spellStart"/>
      <w:proofErr w:type="gramStart"/>
      <w:r>
        <w:t>utils.services</w:t>
      </w:r>
      <w:proofErr w:type="gramEnd"/>
      <w:r>
        <w:t>.ts</w:t>
      </w:r>
      <w:proofErr w:type="spellEnd"/>
      <w:r>
        <w:t>”:</w:t>
      </w:r>
    </w:p>
    <w:p w:rsidR="00AF3DF2" w:rsidRDefault="00AF3DF2" w:rsidP="00AF3DF2">
      <w:pPr>
        <w:pStyle w:val="Contenido"/>
      </w:pPr>
      <w:r w:rsidRPr="00AF3DF2">
        <w:rPr>
          <w:noProof/>
          <w:lang w:eastAsia="es-ES"/>
        </w:rPr>
        <w:drawing>
          <wp:inline distT="0" distB="0" distL="0" distR="0" wp14:anchorId="19297CF9" wp14:editId="188A83A5">
            <wp:extent cx="6363588" cy="4277322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  <w:r>
        <w:t>Estas son funcionalidades generales que se utilizan seguido en muchos componentes.</w:t>
      </w:r>
    </w:p>
    <w:p w:rsidR="001A438C" w:rsidRDefault="001A438C" w:rsidP="00AF3DF2">
      <w:pPr>
        <w:pStyle w:val="Contenido"/>
      </w:pPr>
    </w:p>
    <w:p w:rsidR="001A438C" w:rsidRDefault="001A438C" w:rsidP="00AF3DF2">
      <w:pPr>
        <w:pStyle w:val="Contenido"/>
      </w:pPr>
      <w:r>
        <w:t>Más adelante se tratará en profundidad los servicios que hay en este proyecto.</w:t>
      </w:r>
    </w:p>
    <w:p w:rsidR="00AF3DF2" w:rsidRDefault="00AF3DF2" w:rsidP="00AF3DF2">
      <w:pPr>
        <w:pStyle w:val="Contenido"/>
      </w:pPr>
    </w:p>
    <w:p w:rsidR="001A438C" w:rsidRDefault="001A438C">
      <w:pPr>
        <w:spacing w:after="200"/>
        <w:rPr>
          <w:b w:val="0"/>
        </w:rPr>
      </w:pPr>
      <w:r>
        <w:br w:type="page"/>
      </w:r>
    </w:p>
    <w:p w:rsidR="001A438C" w:rsidRPr="001A438C" w:rsidRDefault="008827DE" w:rsidP="001A438C">
      <w:pPr>
        <w:pStyle w:val="Contenido"/>
        <w:rPr>
          <w:b/>
        </w:rPr>
      </w:pPr>
      <w:r>
        <w:rPr>
          <w:b/>
        </w:rPr>
        <w:lastRenderedPageBreak/>
        <w:t>5</w:t>
      </w:r>
      <w:r w:rsidR="001A438C">
        <w:rPr>
          <w:b/>
        </w:rPr>
        <w:t>.-</w:t>
      </w:r>
      <w:r w:rsidR="001A438C">
        <w:t xml:space="preserve">  </w:t>
      </w:r>
      <w:r w:rsidR="001A438C">
        <w:rPr>
          <w:b/>
        </w:rPr>
        <w:t>Hojas de estilo</w:t>
      </w:r>
    </w:p>
    <w:p w:rsidR="001A438C" w:rsidRDefault="001A438C" w:rsidP="001A438C">
      <w:pPr>
        <w:pStyle w:val="Contenido"/>
      </w:pPr>
      <w:r>
        <w:t>Por cada componente que lo requiere hay una hoja de estilos (normalmente .</w:t>
      </w:r>
      <w:proofErr w:type="spellStart"/>
      <w:r>
        <w:t>css</w:t>
      </w:r>
      <w:proofErr w:type="spellEnd"/>
      <w:r>
        <w:t xml:space="preserve"> aunque pueden </w:t>
      </w:r>
      <w:proofErr w:type="gramStart"/>
      <w:r>
        <w:t>haber .</w:t>
      </w:r>
      <w:proofErr w:type="spellStart"/>
      <w:r>
        <w:t>scss</w:t>
      </w:r>
      <w:proofErr w:type="spellEnd"/>
      <w:proofErr w:type="gramEnd"/>
      <w:r>
        <w:t>).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 xml:space="preserve">Esto se hace con el objetivo de </w:t>
      </w:r>
      <w:proofErr w:type="spellStart"/>
      <w:r>
        <w:t>modularizar</w:t>
      </w:r>
      <w:proofErr w:type="spellEnd"/>
      <w:r>
        <w:t xml:space="preserve"> las hojas de estilos.</w:t>
      </w:r>
      <w:r w:rsidRPr="001A438C">
        <w:t xml:space="preserve"> </w:t>
      </w:r>
    </w:p>
    <w:p w:rsidR="001A438C" w:rsidRPr="001A438C" w:rsidRDefault="001A438C" w:rsidP="001A438C">
      <w:pPr>
        <w:pStyle w:val="Contenido"/>
      </w:pPr>
      <w:r>
        <w:t>Se podría decir que estas hojas de estilo están separadas por componentes.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Lo bueno de este procedimiento es que una hoja de estilos de un componente solo influye en su componente respectivamente, y en el resto no.</w:t>
      </w:r>
    </w:p>
    <w:p w:rsidR="001A438C" w:rsidRDefault="001A438C" w:rsidP="001A438C">
      <w:pPr>
        <w:pStyle w:val="Contenido"/>
      </w:pPr>
      <w:r w:rsidRPr="001A438C">
        <w:rPr>
          <w:noProof/>
          <w:lang w:eastAsia="es-ES"/>
        </w:rPr>
        <w:drawing>
          <wp:inline distT="0" distB="0" distL="0" distR="0" wp14:anchorId="56493788" wp14:editId="41C180DE">
            <wp:extent cx="2715004" cy="1743318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En los casos en que se necesiten estilos generales para todos los componentes, el fichero de estilos “</w:t>
      </w:r>
      <w:proofErr w:type="spellStart"/>
      <w:r>
        <w:t>main</w:t>
      </w:r>
      <w:proofErr w:type="spellEnd"/>
      <w:r>
        <w:t>” de la aplicación es el que se ubica en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/styles.css”.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Ahí dentro se pueden importar tanto librerías externas como hojas de estilos propias:</w:t>
      </w:r>
    </w:p>
    <w:p w:rsidR="001A438C" w:rsidRDefault="001A438C" w:rsidP="001A438C">
      <w:pPr>
        <w:pStyle w:val="Contenido"/>
      </w:pPr>
      <w:r w:rsidRPr="001A438C">
        <w:rPr>
          <w:noProof/>
          <w:lang w:eastAsia="es-ES"/>
        </w:rPr>
        <w:drawing>
          <wp:inline distT="0" distB="0" distL="0" distR="0" wp14:anchorId="44FD7246" wp14:editId="4FB772A2">
            <wp:extent cx="4703674" cy="2340586"/>
            <wp:effectExtent l="0" t="0" r="190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269" cy="23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438C" w:rsidRDefault="001A438C" w:rsidP="001A438C">
      <w:pPr>
        <w:pStyle w:val="Contenido"/>
      </w:pPr>
      <w:r>
        <w:t xml:space="preserve">Las hojas de estilo propias se ubican en </w:t>
      </w:r>
      <w:r w:rsidR="008827DE">
        <w:t>“/</w:t>
      </w:r>
      <w:proofErr w:type="spellStart"/>
      <w:r w:rsidR="008827DE">
        <w:t>frontend</w:t>
      </w:r>
      <w:proofErr w:type="spellEnd"/>
      <w:r w:rsidR="008827DE">
        <w:t>/</w:t>
      </w:r>
      <w:proofErr w:type="spellStart"/>
      <w:r w:rsidR="008827DE">
        <w:t>src</w:t>
      </w:r>
      <w:proofErr w:type="spellEnd"/>
      <w:r w:rsidR="008827DE">
        <w:t>/</w:t>
      </w:r>
      <w:proofErr w:type="spellStart"/>
      <w:r w:rsidR="008827DE">
        <w:t>assets</w:t>
      </w:r>
      <w:proofErr w:type="spellEnd"/>
      <w:r w:rsidR="008827DE">
        <w:t>/</w:t>
      </w:r>
      <w:proofErr w:type="spellStart"/>
      <w:r>
        <w:t>css</w:t>
      </w:r>
      <w:proofErr w:type="spellEnd"/>
      <w:r>
        <w:t>”.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Estos estilos se aplicarán a todo el proyecto.</w:t>
      </w:r>
    </w:p>
    <w:p w:rsidR="008827DE" w:rsidRPr="001A438C" w:rsidRDefault="008827DE" w:rsidP="008827DE">
      <w:pPr>
        <w:pStyle w:val="Contenido"/>
        <w:rPr>
          <w:b/>
        </w:rPr>
      </w:pPr>
      <w:r>
        <w:rPr>
          <w:b/>
        </w:rPr>
        <w:lastRenderedPageBreak/>
        <w:t>6.-</w:t>
      </w:r>
      <w:r>
        <w:t xml:space="preserve">  </w:t>
      </w:r>
      <w:r>
        <w:rPr>
          <w:b/>
        </w:rPr>
        <w:t>Recursos en general</w:t>
      </w:r>
    </w:p>
    <w:p w:rsidR="001A438C" w:rsidRDefault="008827DE" w:rsidP="008827DE">
      <w:pPr>
        <w:pStyle w:val="Contenido"/>
      </w:pPr>
      <w:r>
        <w:t xml:space="preserve">El resto de recursos como pueden ser imágenes, </w:t>
      </w:r>
      <w:proofErr w:type="spellStart"/>
      <w:r>
        <w:t>svg’s</w:t>
      </w:r>
      <w:proofErr w:type="spellEnd"/>
      <w:r>
        <w:t xml:space="preserve"> o literales (para hacer traducciones) estarán en el directorio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assets</w:t>
      </w:r>
      <w:proofErr w:type="spellEnd"/>
      <w:r>
        <w:t>/”, el cual es accesible por cualquier componente de la aplicación.</w:t>
      </w:r>
    </w:p>
    <w:p w:rsidR="00BE1808" w:rsidRDefault="00BE1808" w:rsidP="00AF3DF2">
      <w:pPr>
        <w:pStyle w:val="Contenido"/>
      </w:pPr>
    </w:p>
    <w:p w:rsidR="008827DE" w:rsidRPr="001A438C" w:rsidRDefault="008827DE" w:rsidP="008827DE">
      <w:pPr>
        <w:pStyle w:val="Contenido"/>
        <w:rPr>
          <w:b/>
        </w:rPr>
      </w:pPr>
    </w:p>
    <w:p w:rsidR="008827DE" w:rsidRPr="00E10912" w:rsidRDefault="008827DE" w:rsidP="00AF3DF2">
      <w:pPr>
        <w:pStyle w:val="Contenido"/>
      </w:pPr>
    </w:p>
    <w:p w:rsidR="001A438C" w:rsidRDefault="001A438C">
      <w:pPr>
        <w:spacing w:after="200"/>
        <w:rPr>
          <w:rFonts w:asciiTheme="majorHAnsi" w:eastAsiaTheme="majorEastAsia" w:hAnsiTheme="majorHAnsi" w:cstheme="majorBidi"/>
          <w:noProof/>
          <w:color w:val="061F57" w:themeColor="text2" w:themeShade="BF"/>
          <w:kern w:val="28"/>
          <w:sz w:val="52"/>
          <w:szCs w:val="32"/>
          <w:lang w:bidi="es-ES"/>
        </w:rPr>
      </w:pPr>
      <w:r>
        <w:rPr>
          <w:noProof/>
          <w:lang w:bidi="es-ES"/>
        </w:rPr>
        <w:br w:type="page"/>
      </w:r>
    </w:p>
    <w:p w:rsidR="00E10912" w:rsidRDefault="00E10912" w:rsidP="00E10912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250779075"/>
        <w:placeholder>
          <w:docPart w:val="8E4030C3633A425E9FF3E75CEAE33AAB"/>
        </w:placeholder>
        <w15:appearance w15:val="hidden"/>
      </w:sdtPr>
      <w:sdtEndPr/>
      <w:sdtContent>
        <w:p w:rsidR="00E10912" w:rsidRDefault="00FD51B4" w:rsidP="00E10912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E10912" w:rsidRDefault="00E10912" w:rsidP="00E10912">
      <w:pPr>
        <w:pStyle w:val="Textodestacado"/>
        <w:rPr>
          <w:i/>
          <w:noProof/>
          <w:sz w:val="36"/>
        </w:rPr>
      </w:pPr>
    </w:p>
    <w:p w:rsidR="00E10912" w:rsidRDefault="00FD51B4" w:rsidP="00E10912">
      <w:pPr>
        <w:rPr>
          <w:u w:val="single"/>
        </w:rPr>
      </w:pPr>
      <w:r>
        <w:rPr>
          <w:u w:val="single"/>
        </w:rPr>
        <w:t>Flujo de datos</w:t>
      </w:r>
    </w:p>
    <w:p w:rsidR="00E064C6" w:rsidRPr="00C77173" w:rsidRDefault="00E064C6" w:rsidP="00E064C6">
      <w:pPr>
        <w:pStyle w:val="Contenido"/>
        <w:rPr>
          <w:rFonts w:eastAsia="Times New Roman"/>
          <w:color w:val="auto"/>
          <w:szCs w:val="36"/>
        </w:rPr>
      </w:pPr>
      <w:r>
        <w:t>A continuación, voy a explicar el flujo de datos de cada tipo que pasan por la aplicación.</w:t>
      </w:r>
    </w:p>
    <w:p w:rsidR="00E10912" w:rsidRDefault="00E10912" w:rsidP="00E10912">
      <w:pPr>
        <w:pStyle w:val="Contenido"/>
        <w:rPr>
          <w:noProof/>
        </w:rPr>
      </w:pPr>
    </w:p>
    <w:p w:rsidR="00264190" w:rsidRDefault="00FD51B4" w:rsidP="00264190">
      <w:pPr>
        <w:pStyle w:val="Contenido"/>
        <w:rPr>
          <w:b/>
        </w:rPr>
      </w:pPr>
      <w:r>
        <w:rPr>
          <w:b/>
        </w:rPr>
        <w:t>1.-</w:t>
      </w:r>
      <w:r>
        <w:t xml:space="preserve">  </w:t>
      </w:r>
      <w:r w:rsidR="00E064C6">
        <w:rPr>
          <w:b/>
        </w:rPr>
        <w:t>Datos de autenticación</w:t>
      </w:r>
    </w:p>
    <w:p w:rsidR="00E064C6" w:rsidRDefault="00E064C6" w:rsidP="00E064C6">
      <w:pPr>
        <w:pStyle w:val="Contenido"/>
      </w:pPr>
      <w:r>
        <w:t xml:space="preserve">Para autenticarse, el usuario tiene 2 opciones: </w:t>
      </w:r>
    </w:p>
    <w:p w:rsidR="00E064C6" w:rsidRDefault="00E064C6" w:rsidP="00E064C6">
      <w:pPr>
        <w:pStyle w:val="Contenido"/>
        <w:numPr>
          <w:ilvl w:val="0"/>
          <w:numId w:val="15"/>
        </w:numPr>
      </w:pPr>
      <w:r>
        <w:t>Iniciar sesión</w:t>
      </w:r>
    </w:p>
    <w:p w:rsidR="00E064C6" w:rsidRDefault="00E064C6" w:rsidP="00E064C6">
      <w:pPr>
        <w:pStyle w:val="Contenido"/>
        <w:numPr>
          <w:ilvl w:val="0"/>
          <w:numId w:val="15"/>
        </w:numPr>
      </w:pPr>
      <w:r>
        <w:t>Registrarse</w:t>
      </w:r>
    </w:p>
    <w:p w:rsidR="00E064C6" w:rsidRDefault="00E064C6" w:rsidP="00E064C6">
      <w:pPr>
        <w:pStyle w:val="Contenido"/>
      </w:pPr>
    </w:p>
    <w:p w:rsidR="00E064C6" w:rsidRDefault="00E064C6" w:rsidP="00E064C6">
      <w:pPr>
        <w:pStyle w:val="Contenido"/>
      </w:pPr>
      <w:r>
        <w:t>Los dos tienen un formulario donde rellenan los campos necesarios.</w:t>
      </w:r>
    </w:p>
    <w:p w:rsidR="00E064C6" w:rsidRDefault="00E064C6" w:rsidP="00E064C6">
      <w:pPr>
        <w:pStyle w:val="Contenido"/>
      </w:pPr>
    </w:p>
    <w:p w:rsidR="00E064C6" w:rsidRDefault="00E064C6" w:rsidP="00E064C6">
      <w:pPr>
        <w:pStyle w:val="Contenido"/>
      </w:pPr>
      <w:r>
        <w:t xml:space="preserve">Una vez los rellenan, llaman a su respectivo servicio que se ubica en </w:t>
      </w:r>
      <w:r w:rsidR="00E9719D">
        <w:t>“</w:t>
      </w:r>
      <w:r>
        <w:t>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r w:rsidR="00E9719D">
        <w:t>app/</w:t>
      </w:r>
      <w:proofErr w:type="spellStart"/>
      <w:r w:rsidR="00E9719D">
        <w:t>services</w:t>
      </w:r>
      <w:proofErr w:type="spellEnd"/>
      <w:r w:rsidR="00E9719D">
        <w:t>/</w:t>
      </w:r>
      <w:proofErr w:type="spellStart"/>
      <w:r w:rsidR="00E9719D">
        <w:t>httpServices</w:t>
      </w:r>
      <w:proofErr w:type="spellEnd"/>
      <w:r w:rsidR="00E9719D">
        <w:t>/</w:t>
      </w:r>
      <w:proofErr w:type="spellStart"/>
      <w:r w:rsidR="00E9719D">
        <w:t>user.service.ts</w:t>
      </w:r>
      <w:proofErr w:type="spellEnd"/>
      <w:r w:rsidR="00E9719D">
        <w:t>”.</w:t>
      </w: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  <w:r>
        <w:t>En concreto cada uno utiliza una función de estas 2:</w:t>
      </w:r>
    </w:p>
    <w:p w:rsidR="00E9719D" w:rsidRDefault="00E9719D" w:rsidP="00E064C6">
      <w:pPr>
        <w:pStyle w:val="Contenido"/>
      </w:pPr>
      <w:r w:rsidRPr="00E9719D">
        <w:rPr>
          <w:noProof/>
          <w:lang w:eastAsia="es-ES"/>
        </w:rPr>
        <w:drawing>
          <wp:inline distT="0" distB="0" distL="0" distR="0" wp14:anchorId="20106564" wp14:editId="15A8B612">
            <wp:extent cx="5201376" cy="294363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  <w:r>
        <w:t xml:space="preserve">Estas funciones se encargan de recibir en un objeto todos los campos del formulario (ya sea el de </w:t>
      </w:r>
      <w:proofErr w:type="spellStart"/>
      <w:r>
        <w:t>login</w:t>
      </w:r>
      <w:proofErr w:type="spellEnd"/>
      <w:r>
        <w:t xml:space="preserve"> o </w:t>
      </w:r>
      <w:proofErr w:type="spellStart"/>
      <w:r>
        <w:t>register</w:t>
      </w:r>
      <w:proofErr w:type="spellEnd"/>
      <w:r>
        <w:t xml:space="preserve">) y lo envían por petición http al servidor </w:t>
      </w:r>
      <w:proofErr w:type="spellStart"/>
      <w:r>
        <w:t>backend</w:t>
      </w:r>
      <w:proofErr w:type="spellEnd"/>
      <w:r>
        <w:t>, donde este ya realiza las operaciones oportunas.</w:t>
      </w:r>
    </w:p>
    <w:p w:rsidR="00E9719D" w:rsidRDefault="00E9719D" w:rsidP="00E064C6">
      <w:pPr>
        <w:pStyle w:val="Contenido"/>
      </w:pPr>
      <w:r>
        <w:lastRenderedPageBreak/>
        <w:t xml:space="preserve">Si la respuesta que se recibe de </w:t>
      </w:r>
      <w:proofErr w:type="spellStart"/>
      <w:r>
        <w:t>backend</w:t>
      </w:r>
      <w:proofErr w:type="spellEnd"/>
      <w:r>
        <w:t xml:space="preserve"> es satisfactoria, lo que se hace es guardar el objeto que viene en la respuesta de la petición al </w:t>
      </w:r>
      <w:proofErr w:type="spellStart"/>
      <w:r>
        <w:t>localStorage</w:t>
      </w:r>
      <w:proofErr w:type="spellEnd"/>
      <w:r>
        <w:t>:</w:t>
      </w:r>
    </w:p>
    <w:p w:rsidR="00E9719D" w:rsidRDefault="00E9719D" w:rsidP="00E064C6">
      <w:pPr>
        <w:pStyle w:val="Contenido"/>
      </w:pPr>
      <w:r w:rsidRPr="00E9719D">
        <w:rPr>
          <w:noProof/>
          <w:lang w:eastAsia="es-ES"/>
        </w:rPr>
        <w:drawing>
          <wp:inline distT="0" distB="0" distL="0" distR="0" wp14:anchorId="664F9D22" wp14:editId="5FCFBB6B">
            <wp:extent cx="6371590" cy="14287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  <w:r>
        <w:t>La respuesta que obtenemos son la información básica del usuario y su JWT:</w:t>
      </w:r>
    </w:p>
    <w:p w:rsidR="00E9719D" w:rsidRDefault="00471CEC" w:rsidP="00E064C6">
      <w:pPr>
        <w:pStyle w:val="Contenido"/>
      </w:pPr>
      <w:r w:rsidRPr="00471CEC">
        <w:rPr>
          <w:noProof/>
          <w:lang w:eastAsia="es-ES"/>
        </w:rPr>
        <w:drawing>
          <wp:inline distT="0" distB="0" distL="0" distR="0" wp14:anchorId="4C64FA44" wp14:editId="25BE575B">
            <wp:extent cx="3686861" cy="701305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42" cy="7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CEC">
        <w:t xml:space="preserve"> </w:t>
      </w:r>
    </w:p>
    <w:p w:rsidR="00471CEC" w:rsidRDefault="00471CEC" w:rsidP="00E064C6">
      <w:pPr>
        <w:pStyle w:val="Contenido"/>
      </w:pPr>
    </w:p>
    <w:p w:rsidR="00471CEC" w:rsidRDefault="00471CEC" w:rsidP="00E064C6">
      <w:pPr>
        <w:pStyle w:val="Contenido"/>
      </w:pPr>
    </w:p>
    <w:p w:rsidR="00471CEC" w:rsidRDefault="00471CEC" w:rsidP="00E064C6">
      <w:pPr>
        <w:pStyle w:val="Contenido"/>
      </w:pPr>
      <w:r>
        <w:t xml:space="preserve">Ahora, cada vez que se haga una petición al servidor para realizar cambios en productos, ofertas, ver estadísticas y más funciones que requieran autenticación, se enviará el </w:t>
      </w:r>
      <w:proofErr w:type="spellStart"/>
      <w:r>
        <w:t>token</w:t>
      </w:r>
      <w:proofErr w:type="spellEnd"/>
      <w:r>
        <w:t xml:space="preserve"> que hay guardado en el </w:t>
      </w:r>
      <w:proofErr w:type="spellStart"/>
      <w:r>
        <w:t>localStorage</w:t>
      </w:r>
      <w:proofErr w:type="spellEnd"/>
      <w:r>
        <w:t>.</w:t>
      </w:r>
    </w:p>
    <w:p w:rsidR="00471CEC" w:rsidRDefault="00471CEC">
      <w:pPr>
        <w:spacing w:after="200"/>
        <w:rPr>
          <w:b w:val="0"/>
        </w:rPr>
      </w:pPr>
      <w:r>
        <w:br w:type="page"/>
      </w:r>
    </w:p>
    <w:p w:rsidR="00471CEC" w:rsidRDefault="00471CEC" w:rsidP="00471CEC">
      <w:pPr>
        <w:pStyle w:val="Contenido"/>
        <w:rPr>
          <w:b/>
        </w:rPr>
      </w:pPr>
      <w:r>
        <w:rPr>
          <w:b/>
        </w:rPr>
        <w:lastRenderedPageBreak/>
        <w:t>2.-</w:t>
      </w:r>
      <w:r>
        <w:t xml:space="preserve">  </w:t>
      </w:r>
      <w:r>
        <w:rPr>
          <w:b/>
        </w:rPr>
        <w:t>Datos de usuario</w:t>
      </w:r>
    </w:p>
    <w:p w:rsidR="00471CEC" w:rsidRDefault="00267534" w:rsidP="00267534">
      <w:pPr>
        <w:pStyle w:val="Contenido"/>
      </w:pPr>
      <w:r>
        <w:t>Si el usuario desea modificar algún dato, entonces necesitará utilizar dos funcionalidades que están en el servicio explicado en el apartado anterior (“/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  <w:proofErr w:type="spellStart"/>
      <w:r>
        <w:t>httpServices</w:t>
      </w:r>
      <w:proofErr w:type="spellEnd"/>
      <w:r>
        <w:t>/</w:t>
      </w:r>
      <w:proofErr w:type="spellStart"/>
      <w:r>
        <w:t>user.service.ts</w:t>
      </w:r>
      <w:proofErr w:type="spellEnd"/>
      <w:r>
        <w:t>”).</w:t>
      </w:r>
    </w:p>
    <w:p w:rsidR="00267534" w:rsidRDefault="00267534" w:rsidP="00267534">
      <w:pPr>
        <w:pStyle w:val="Contenido"/>
      </w:pPr>
    </w:p>
    <w:p w:rsidR="00267534" w:rsidRDefault="00267534" w:rsidP="00267534">
      <w:pPr>
        <w:pStyle w:val="Contenido"/>
      </w:pPr>
      <w:r>
        <w:t>Concretamente estos dos:</w:t>
      </w:r>
    </w:p>
    <w:p w:rsidR="00267534" w:rsidRPr="00267534" w:rsidRDefault="00267534" w:rsidP="00267534">
      <w:pPr>
        <w:pStyle w:val="Contenido"/>
      </w:pPr>
      <w:r w:rsidRPr="00267534">
        <w:rPr>
          <w:noProof/>
          <w:lang w:eastAsia="es-ES"/>
        </w:rPr>
        <w:drawing>
          <wp:inline distT="0" distB="0" distL="0" distR="0" wp14:anchorId="04B06D3D" wp14:editId="6A0B4392">
            <wp:extent cx="6371590" cy="15652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EC" w:rsidRDefault="00471CEC" w:rsidP="00E064C6">
      <w:pPr>
        <w:pStyle w:val="Contenido"/>
        <w:rPr>
          <w:u w:val="single"/>
        </w:rPr>
      </w:pPr>
    </w:p>
    <w:p w:rsidR="00267534" w:rsidRDefault="00267534" w:rsidP="00E064C6">
      <w:pPr>
        <w:pStyle w:val="Contenido"/>
        <w:rPr>
          <w:u w:val="single"/>
        </w:rPr>
      </w:pPr>
    </w:p>
    <w:p w:rsidR="00267534" w:rsidRDefault="00267534" w:rsidP="00E064C6">
      <w:pPr>
        <w:pStyle w:val="Contenido"/>
      </w:pPr>
      <w:r w:rsidRPr="00267534">
        <w:t>Primero</w:t>
      </w:r>
      <w:r>
        <w:t xml:space="preserve"> tendremos que recoger todos los datos del usuario, por ello se utiliza la función “</w:t>
      </w:r>
      <w:proofErr w:type="spellStart"/>
      <w:r>
        <w:t>getUserData</w:t>
      </w:r>
      <w:proofErr w:type="spellEnd"/>
      <w:r>
        <w:t>” para hacer la petición a back.</w:t>
      </w:r>
    </w:p>
    <w:p w:rsidR="00267534" w:rsidRDefault="00267534" w:rsidP="00E064C6">
      <w:pPr>
        <w:pStyle w:val="Contenido"/>
      </w:pPr>
    </w:p>
    <w:p w:rsidR="00267534" w:rsidRDefault="00267534" w:rsidP="00E064C6">
      <w:pPr>
        <w:pStyle w:val="Contenido"/>
      </w:pPr>
      <w:r>
        <w:t xml:space="preserve">El campo que hay que pasarle es el mail del usuario, por lo tanto, la petición le llegará a </w:t>
      </w:r>
      <w:proofErr w:type="spellStart"/>
      <w:r>
        <w:t>backend</w:t>
      </w:r>
      <w:proofErr w:type="spellEnd"/>
      <w:r>
        <w:t xml:space="preserve"> con el mail del usuario en el </w:t>
      </w:r>
      <w:proofErr w:type="spellStart"/>
      <w:r>
        <w:t>body</w:t>
      </w:r>
      <w:proofErr w:type="spellEnd"/>
      <w:r>
        <w:t>.</w:t>
      </w:r>
    </w:p>
    <w:p w:rsidR="00267534" w:rsidRDefault="00267534" w:rsidP="00E064C6">
      <w:pPr>
        <w:pStyle w:val="Contenido"/>
      </w:pPr>
    </w:p>
    <w:p w:rsidR="00267534" w:rsidRDefault="00267534" w:rsidP="00E064C6">
      <w:pPr>
        <w:pStyle w:val="Contenido"/>
      </w:pPr>
      <w:r>
        <w:t>Una vez que lleguen los datos de vuelta, se rellenarán todos los campos del formulario para que el usuario ya los tenga escritos:</w:t>
      </w:r>
    </w:p>
    <w:p w:rsidR="00267534" w:rsidRDefault="00267534" w:rsidP="00E064C6">
      <w:pPr>
        <w:pStyle w:val="Contenido"/>
      </w:pPr>
      <w:r w:rsidRPr="00267534">
        <w:rPr>
          <w:noProof/>
          <w:lang w:eastAsia="es-ES"/>
        </w:rPr>
        <w:drawing>
          <wp:inline distT="0" distB="0" distL="0" distR="0" wp14:anchorId="7A7F431D" wp14:editId="7CCC9433">
            <wp:extent cx="6371590" cy="33394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34" w:rsidRDefault="00267534" w:rsidP="00E064C6">
      <w:pPr>
        <w:pStyle w:val="Contenido"/>
      </w:pPr>
      <w:r>
        <w:lastRenderedPageBreak/>
        <w:t>Una vez que el usuario quiere guardar los datos, llama al servicio, concretamente a la función “</w:t>
      </w:r>
      <w:proofErr w:type="spellStart"/>
      <w:r>
        <w:t>editUser</w:t>
      </w:r>
      <w:proofErr w:type="spellEnd"/>
      <w:r>
        <w:t>” y le pasa como parámetro la información del formulario en un objeto:</w:t>
      </w:r>
    </w:p>
    <w:p w:rsidR="00267534" w:rsidRDefault="00267534" w:rsidP="00E064C6">
      <w:pPr>
        <w:pStyle w:val="Contenido"/>
      </w:pPr>
      <w:r w:rsidRPr="00267534">
        <w:rPr>
          <w:noProof/>
          <w:lang w:eastAsia="es-ES"/>
        </w:rPr>
        <w:drawing>
          <wp:inline distT="0" distB="0" distL="0" distR="0" wp14:anchorId="221EF279" wp14:editId="3FF669E2">
            <wp:extent cx="5457139" cy="156796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4822" cy="15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34" w:rsidRDefault="00267534" w:rsidP="00E064C6">
      <w:pPr>
        <w:pStyle w:val="Contenido"/>
      </w:pPr>
      <w:r w:rsidRPr="00267534">
        <w:rPr>
          <w:noProof/>
          <w:lang w:eastAsia="es-ES"/>
        </w:rPr>
        <w:drawing>
          <wp:inline distT="0" distB="0" distL="0" distR="0" wp14:anchorId="792B39D6" wp14:editId="3DDBC682">
            <wp:extent cx="4484218" cy="685089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829" cy="6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  <w:r>
        <w:t xml:space="preserve">En general este es el tratamiento de datos en toda la aplicación: recogerlos, enviarlos a </w:t>
      </w:r>
      <w:proofErr w:type="spellStart"/>
      <w:r>
        <w:t>backend</w:t>
      </w:r>
      <w:proofErr w:type="spellEnd"/>
      <w:r>
        <w:t>, recibir la respuesta y mostrarla.</w:t>
      </w: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  <w:r>
        <w:t>Esto se ha utilizado en el componente “</w:t>
      </w:r>
      <w:proofErr w:type="spellStart"/>
      <w:r>
        <w:t>editUser</w:t>
      </w:r>
      <w:proofErr w:type="spellEnd"/>
      <w:r>
        <w:t>”, el cual está ubicado en “/</w:t>
      </w:r>
      <w:proofErr w:type="spellStart"/>
      <w:r>
        <w:t>frontend</w:t>
      </w:r>
      <w:proofErr w:type="spellEnd"/>
      <w:r>
        <w:t>/</w:t>
      </w:r>
      <w:proofErr w:type="spellStart"/>
      <w:r>
        <w:t>sec</w:t>
      </w:r>
      <w:proofErr w:type="spellEnd"/>
      <w:r>
        <w:t>/app/</w:t>
      </w:r>
      <w:proofErr w:type="spellStart"/>
      <w:r>
        <w:t>components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private</w:t>
      </w:r>
      <w:proofErr w:type="spellEnd"/>
      <w:r>
        <w:t>/</w:t>
      </w:r>
      <w:proofErr w:type="spellStart"/>
      <w:r>
        <w:t>editUser</w:t>
      </w:r>
      <w:proofErr w:type="spellEnd"/>
      <w:r>
        <w:t>”.</w:t>
      </w: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</w:p>
    <w:p w:rsidR="00C111E3" w:rsidRDefault="00C111E3" w:rsidP="00C111E3">
      <w:pPr>
        <w:pStyle w:val="Contenido"/>
        <w:rPr>
          <w:b/>
        </w:rPr>
      </w:pPr>
    </w:p>
    <w:p w:rsidR="00C111E3" w:rsidRDefault="00C111E3">
      <w:pPr>
        <w:spacing w:after="200"/>
      </w:pPr>
      <w:r>
        <w:rPr>
          <w:b w:val="0"/>
        </w:rPr>
        <w:br w:type="page"/>
      </w:r>
    </w:p>
    <w:p w:rsidR="00C111E3" w:rsidRDefault="00C111E3" w:rsidP="00C111E3">
      <w:pPr>
        <w:pStyle w:val="Contenido"/>
        <w:rPr>
          <w:b/>
        </w:rPr>
      </w:pPr>
      <w:r>
        <w:rPr>
          <w:b/>
        </w:rPr>
        <w:lastRenderedPageBreak/>
        <w:t>3.-</w:t>
      </w:r>
      <w:r>
        <w:t xml:space="preserve">  </w:t>
      </w:r>
      <w:r>
        <w:rPr>
          <w:b/>
        </w:rPr>
        <w:t>Datos de productos</w:t>
      </w:r>
    </w:p>
    <w:p w:rsidR="00C111E3" w:rsidRDefault="00C111E3" w:rsidP="00C111E3">
      <w:pPr>
        <w:pStyle w:val="Contenido"/>
      </w:pPr>
      <w:r>
        <w:t>Hay varios sitios donde se utiliza el siguiente servicio, sobre todo para obtener los productos.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>El servicio se ubica en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  <w:proofErr w:type="spellStart"/>
      <w:r>
        <w:t>httpServices</w:t>
      </w:r>
      <w:proofErr w:type="spellEnd"/>
      <w:r>
        <w:t>/</w:t>
      </w:r>
      <w:proofErr w:type="spellStart"/>
      <w:r>
        <w:t>products.service.ts</w:t>
      </w:r>
      <w:proofErr w:type="spellEnd"/>
      <w:r>
        <w:t>”.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Uno de estos sitios donde se utiliza este </w:t>
      </w:r>
      <w:proofErr w:type="spellStart"/>
      <w:r>
        <w:t>service</w:t>
      </w:r>
      <w:proofErr w:type="spellEnd"/>
      <w:r>
        <w:t xml:space="preserve"> es en </w:t>
      </w:r>
      <w:r w:rsidRPr="00C111E3">
        <w:rPr>
          <w:b/>
        </w:rPr>
        <w:t>Marketplace</w:t>
      </w:r>
      <w:r>
        <w:t>.</w:t>
      </w:r>
    </w:p>
    <w:p w:rsidR="00C111E3" w:rsidRDefault="00C111E3" w:rsidP="00C111E3">
      <w:pPr>
        <w:pStyle w:val="Contenido"/>
      </w:pPr>
      <w:r>
        <w:t>En concreto se utiliza este para obtener todos los productos y mostrarlos:</w:t>
      </w:r>
    </w:p>
    <w:p w:rsidR="00C111E3" w:rsidRDefault="00C111E3" w:rsidP="00C111E3">
      <w:pPr>
        <w:pStyle w:val="Contenido"/>
      </w:pPr>
      <w:r w:rsidRPr="00C111E3">
        <w:rPr>
          <w:noProof/>
          <w:lang w:eastAsia="es-ES"/>
        </w:rPr>
        <w:drawing>
          <wp:inline distT="0" distB="0" distL="0" distR="0" wp14:anchorId="3A42A7CA" wp14:editId="3C4EBB44">
            <wp:extent cx="6371590" cy="10109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  <w:r w:rsidRPr="00C111E3">
        <w:rPr>
          <w:noProof/>
          <w:lang w:eastAsia="es-ES"/>
        </w:rPr>
        <w:drawing>
          <wp:inline distT="0" distB="0" distL="0" distR="0" wp14:anchorId="32EEFF12" wp14:editId="704A0435">
            <wp:extent cx="3458058" cy="102884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Aquí lo que se hace es realizar la petición y guardar la respuesta de </w:t>
      </w:r>
      <w:proofErr w:type="spellStart"/>
      <w:r>
        <w:t>backend</w:t>
      </w:r>
      <w:proofErr w:type="spellEnd"/>
      <w:r>
        <w:t xml:space="preserve"> (un </w:t>
      </w:r>
      <w:proofErr w:type="spellStart"/>
      <w:r>
        <w:t>array</w:t>
      </w:r>
      <w:proofErr w:type="spellEnd"/>
      <w:r>
        <w:t xml:space="preserve"> con todos los objetos) en una variable llamada </w:t>
      </w:r>
      <w:proofErr w:type="spellStart"/>
      <w:r>
        <w:t>products</w:t>
      </w:r>
      <w:proofErr w:type="spellEnd"/>
      <w:r>
        <w:t>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Esta luego se muestra en el </w:t>
      </w:r>
      <w:proofErr w:type="spellStart"/>
      <w:r>
        <w:t>html</w:t>
      </w:r>
      <w:proofErr w:type="spellEnd"/>
      <w:r>
        <w:t xml:space="preserve"> recorriéndola con un bucle:</w:t>
      </w:r>
    </w:p>
    <w:p w:rsidR="00C111E3" w:rsidRDefault="00C111E3" w:rsidP="00C111E3">
      <w:pPr>
        <w:pStyle w:val="Contenido"/>
      </w:pPr>
      <w:r w:rsidRPr="00C111E3">
        <w:rPr>
          <w:noProof/>
          <w:lang w:eastAsia="es-ES"/>
        </w:rPr>
        <w:drawing>
          <wp:inline distT="0" distB="0" distL="0" distR="0" wp14:anchorId="65366C03" wp14:editId="38D21D8C">
            <wp:extent cx="6371590" cy="18364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lastRenderedPageBreak/>
        <w:t>Seré breve con el resto, porque considero que la metodología es exactamente la misma cambiando el tipo de petición.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>Estando en la página donde se ven más detalles del producto, para obtener toda la información realizamos una petición con el id del producto a la función/</w:t>
      </w:r>
      <w:proofErr w:type="spellStart"/>
      <w:r>
        <w:t>service</w:t>
      </w:r>
      <w:proofErr w:type="spellEnd"/>
      <w:r>
        <w:t xml:space="preserve"> llamada “</w:t>
      </w:r>
      <w:proofErr w:type="spellStart"/>
      <w:r>
        <w:t>getProduct</w:t>
      </w:r>
      <w:proofErr w:type="spellEnd"/>
      <w:r>
        <w:t>”.</w:t>
      </w:r>
    </w:p>
    <w:p w:rsidR="00C111E3" w:rsidRDefault="00C111E3" w:rsidP="00C111E3">
      <w:pPr>
        <w:pStyle w:val="Contenido"/>
      </w:pPr>
      <w:r w:rsidRPr="00C111E3">
        <w:rPr>
          <w:noProof/>
          <w:lang w:eastAsia="es-ES"/>
        </w:rPr>
        <w:drawing>
          <wp:inline distT="0" distB="0" distL="0" distR="0" wp14:anchorId="69BBC58D" wp14:editId="312FC072">
            <wp:extent cx="6371590" cy="24003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>Cuanto se quiera modificar un producto, se rellenará el formulario, y todos los campos se enviarán como objeto al servidor por medio de la función/</w:t>
      </w:r>
      <w:proofErr w:type="spellStart"/>
      <w:r>
        <w:t>service</w:t>
      </w:r>
      <w:proofErr w:type="spellEnd"/>
      <w:r>
        <w:t xml:space="preserve"> “</w:t>
      </w:r>
      <w:proofErr w:type="spellStart"/>
      <w:r>
        <w:t>putProduct</w:t>
      </w:r>
      <w:proofErr w:type="spellEnd"/>
      <w:r>
        <w:t>”.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Lo mismo pasaría al </w:t>
      </w:r>
      <w:r w:rsidR="0095057D">
        <w:t>crear un nuevo producto, pero utilizando la función/</w:t>
      </w:r>
      <w:proofErr w:type="spellStart"/>
      <w:r w:rsidR="0095057D">
        <w:t>service</w:t>
      </w:r>
      <w:proofErr w:type="spellEnd"/>
      <w:r w:rsidR="0095057D">
        <w:t xml:space="preserve"> “</w:t>
      </w:r>
      <w:proofErr w:type="spellStart"/>
      <w:r w:rsidR="0095057D">
        <w:t>postProduct</w:t>
      </w:r>
      <w:proofErr w:type="spellEnd"/>
      <w:r w:rsidR="0095057D">
        <w:t>”.</w:t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  <w:r>
        <w:lastRenderedPageBreak/>
        <w:t xml:space="preserve">A la hora de querer ver todos los productos que tiene un usuario, utilizaremos la </w:t>
      </w:r>
      <w:proofErr w:type="spellStart"/>
      <w:r>
        <w:t>la</w:t>
      </w:r>
      <w:proofErr w:type="spellEnd"/>
      <w:r>
        <w:t xml:space="preserve"> función/</w:t>
      </w:r>
      <w:proofErr w:type="spellStart"/>
      <w:r>
        <w:t>service</w:t>
      </w:r>
      <w:proofErr w:type="spellEnd"/>
      <w:r>
        <w:t xml:space="preserve"> llamada “</w:t>
      </w:r>
      <w:proofErr w:type="spellStart"/>
      <w:r>
        <w:t>getUserProducts</w:t>
      </w:r>
      <w:proofErr w:type="spellEnd"/>
      <w:r>
        <w:t>”, donde le pasaremos el id del usuario y su JWT:</w:t>
      </w:r>
    </w:p>
    <w:p w:rsidR="0095057D" w:rsidRDefault="0095057D" w:rsidP="00C111E3">
      <w:pPr>
        <w:pStyle w:val="Contenido"/>
      </w:pPr>
      <w:r w:rsidRPr="0095057D">
        <w:rPr>
          <w:noProof/>
          <w:lang w:eastAsia="es-ES"/>
        </w:rPr>
        <w:drawing>
          <wp:inline distT="0" distB="0" distL="0" distR="0" wp14:anchorId="14A6A3B6" wp14:editId="4FA90BAA">
            <wp:extent cx="6287377" cy="2257740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  <w:r>
        <w:t xml:space="preserve">La respuesta la guardaremos en una variable y se mostrará en el </w:t>
      </w:r>
      <w:proofErr w:type="spellStart"/>
      <w:r>
        <w:t>html</w:t>
      </w:r>
      <w:proofErr w:type="spellEnd"/>
      <w:r>
        <w:t xml:space="preserve"> con un bucle.</w:t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Pr="0095057D" w:rsidRDefault="0095057D" w:rsidP="00C111E3">
      <w:pPr>
        <w:pStyle w:val="Contenido"/>
        <w:rPr>
          <w:b/>
        </w:rPr>
      </w:pPr>
      <w:r>
        <w:rPr>
          <w:b/>
        </w:rPr>
        <w:t>3.-</w:t>
      </w:r>
      <w:r>
        <w:t xml:space="preserve">  </w:t>
      </w:r>
      <w:r>
        <w:rPr>
          <w:b/>
        </w:rPr>
        <w:t>Resto de datos</w:t>
      </w:r>
    </w:p>
    <w:p w:rsidR="0095057D" w:rsidRDefault="0095057D" w:rsidP="00C111E3">
      <w:pPr>
        <w:pStyle w:val="Contenido"/>
      </w:pPr>
      <w:r>
        <w:t>El resto de funcionalidades, ya sean los productos, ofertas, ventas y demás se realizan haciendo peticiones</w:t>
      </w:r>
      <w:r w:rsidR="00097D21">
        <w:t>, todas exactamente iguales a estas dos mencionadas</w:t>
      </w:r>
      <w:r>
        <w:t>.</w:t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  <w:r>
        <w:t xml:space="preserve">El flujo sería petición del </w:t>
      </w:r>
      <w:r>
        <w:rPr>
          <w:b/>
        </w:rPr>
        <w:t>Componente</w:t>
      </w:r>
      <w:r>
        <w:t xml:space="preserve"> al </w:t>
      </w:r>
      <w:proofErr w:type="spellStart"/>
      <w:r>
        <w:rPr>
          <w:b/>
        </w:rPr>
        <w:t>Service</w:t>
      </w:r>
      <w:proofErr w:type="spellEnd"/>
      <w:r>
        <w:t xml:space="preserve">, y este se encarga de hacer la petición HTTP a </w:t>
      </w:r>
      <w:proofErr w:type="spellStart"/>
      <w:r>
        <w:rPr>
          <w:b/>
        </w:rPr>
        <w:t>Backend</w:t>
      </w:r>
      <w:proofErr w:type="spellEnd"/>
      <w:r>
        <w:t>.</w:t>
      </w:r>
    </w:p>
    <w:p w:rsidR="0095057D" w:rsidRDefault="0095057D" w:rsidP="00C111E3">
      <w:pPr>
        <w:pStyle w:val="Contenido"/>
      </w:pPr>
      <w:r>
        <w:t xml:space="preserve">La respuesta vuelve al </w:t>
      </w:r>
      <w:r>
        <w:rPr>
          <w:b/>
        </w:rPr>
        <w:t>Componente</w:t>
      </w:r>
      <w:r>
        <w:t xml:space="preserve"> y ahí se tratarían los datos recibidos.</w:t>
      </w:r>
    </w:p>
    <w:p w:rsidR="0095057D" w:rsidRDefault="0095057D" w:rsidP="00C111E3">
      <w:pPr>
        <w:pStyle w:val="Contenido"/>
      </w:pPr>
    </w:p>
    <w:p w:rsidR="00097D21" w:rsidRDefault="00097D21">
      <w:pPr>
        <w:spacing w:after="200"/>
        <w:rPr>
          <w:b w:val="0"/>
        </w:rPr>
      </w:pPr>
      <w:r>
        <w:br w:type="page"/>
      </w:r>
    </w:p>
    <w:p w:rsidR="00097D21" w:rsidRDefault="00097D21" w:rsidP="00097D21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1577132772"/>
        <w:placeholder>
          <w:docPart w:val="F324F36BC944422899278815E44AE4E4"/>
        </w:placeholder>
        <w15:appearance w15:val="hidden"/>
      </w:sdtPr>
      <w:sdtEndPr/>
      <w:sdtContent>
        <w:p w:rsidR="00097D21" w:rsidRDefault="00097D21" w:rsidP="00097D21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097D21" w:rsidRDefault="00097D21" w:rsidP="00097D21">
      <w:pPr>
        <w:pStyle w:val="Textodestacado"/>
        <w:rPr>
          <w:i/>
          <w:noProof/>
          <w:sz w:val="36"/>
        </w:rPr>
      </w:pPr>
    </w:p>
    <w:p w:rsidR="00097D21" w:rsidRDefault="00097D21" w:rsidP="00097D21">
      <w:pPr>
        <w:rPr>
          <w:u w:val="single"/>
        </w:rPr>
      </w:pPr>
      <w:r>
        <w:rPr>
          <w:u w:val="single"/>
        </w:rPr>
        <w:t>Carrito</w:t>
      </w:r>
    </w:p>
    <w:p w:rsidR="00097D21" w:rsidRDefault="00097D21" w:rsidP="00097D21">
      <w:pPr>
        <w:pStyle w:val="Contenido"/>
      </w:pPr>
      <w:r>
        <w:t xml:space="preserve">El carrito de la compra puede ser utilizado tanto si estás </w:t>
      </w:r>
      <w:proofErr w:type="spellStart"/>
      <w:r>
        <w:t>logueado</w:t>
      </w:r>
      <w:proofErr w:type="spellEnd"/>
      <w:r>
        <w:t xml:space="preserve"> como si no.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Este se guarda en el </w:t>
      </w:r>
      <w:proofErr w:type="spellStart"/>
      <w:r>
        <w:t>LocalStorage</w:t>
      </w:r>
      <w:proofErr w:type="spellEnd"/>
      <w:r>
        <w:t xml:space="preserve"> utilizando el </w:t>
      </w:r>
      <w:proofErr w:type="spellStart"/>
      <w:r>
        <w:t>service</w:t>
      </w:r>
      <w:proofErr w:type="spellEnd"/>
      <w:r>
        <w:t xml:space="preserve">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 /</w:t>
      </w:r>
      <w:proofErr w:type="spellStart"/>
      <w:r>
        <w:t>localStorage.service.ts</w:t>
      </w:r>
      <w:proofErr w:type="spellEnd"/>
      <w:r>
        <w:t>”.</w:t>
      </w:r>
    </w:p>
    <w:p w:rsidR="00097D21" w:rsidRDefault="00097D21" w:rsidP="00097D21">
      <w:pPr>
        <w:pStyle w:val="Contenido"/>
      </w:pPr>
    </w:p>
    <w:p w:rsidR="00097D21" w:rsidRPr="00097D21" w:rsidRDefault="00097D21" w:rsidP="00097D21">
      <w:pPr>
        <w:pStyle w:val="Contenido"/>
      </w:pPr>
    </w:p>
    <w:p w:rsidR="00097D21" w:rsidRDefault="00097D21" w:rsidP="00097D21">
      <w:pPr>
        <w:pStyle w:val="Contenido"/>
        <w:rPr>
          <w:noProof/>
        </w:rPr>
      </w:pPr>
      <w:r>
        <w:rPr>
          <w:noProof/>
        </w:rPr>
        <w:t xml:space="preserve"> </w:t>
      </w:r>
    </w:p>
    <w:p w:rsidR="00097D21" w:rsidRDefault="00097D21" w:rsidP="00097D21">
      <w:pPr>
        <w:rPr>
          <w:u w:val="single"/>
        </w:rPr>
      </w:pPr>
      <w:r>
        <w:rPr>
          <w:u w:val="single"/>
        </w:rPr>
        <w:t>Imágenes</w:t>
      </w:r>
    </w:p>
    <w:p w:rsidR="00097D21" w:rsidRDefault="00097D21" w:rsidP="00097D21">
      <w:pPr>
        <w:pStyle w:val="Contenido"/>
      </w:pPr>
      <w:r>
        <w:t>Todas las imágenes de los productos son almacenadas en un Drive.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>Cuando creas o editas un producto, este te da la opción de subir una imagen:</w:t>
      </w:r>
    </w:p>
    <w:p w:rsidR="00097D21" w:rsidRDefault="00097D21" w:rsidP="00097D21">
      <w:pPr>
        <w:pStyle w:val="Contenido"/>
      </w:pPr>
      <w:r w:rsidRPr="00097D21">
        <w:rPr>
          <w:noProof/>
          <w:lang w:eastAsia="es-ES"/>
        </w:rPr>
        <w:drawing>
          <wp:inline distT="0" distB="0" distL="0" distR="0" wp14:anchorId="2656B586" wp14:editId="3EDD1A10">
            <wp:extent cx="2977287" cy="2722701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3447" cy="27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Una vez cargada la imagen, se utiliza el </w:t>
      </w:r>
      <w:proofErr w:type="spellStart"/>
      <w:r>
        <w:t>service</w:t>
      </w:r>
      <w:proofErr w:type="spellEnd"/>
      <w:r>
        <w:t xml:space="preserve">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 /</w:t>
      </w:r>
      <w:proofErr w:type="spellStart"/>
      <w:r>
        <w:t>httpServices</w:t>
      </w:r>
      <w:proofErr w:type="spellEnd"/>
      <w:r>
        <w:t>/</w:t>
      </w:r>
      <w:proofErr w:type="spellStart"/>
      <w:r>
        <w:t>uploadFiles.service.ts</w:t>
      </w:r>
      <w:proofErr w:type="spellEnd"/>
      <w:r>
        <w:t>”.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Este se encarga de enviarlo a </w:t>
      </w:r>
      <w:proofErr w:type="spellStart"/>
      <w:r>
        <w:t>backend</w:t>
      </w:r>
      <w:proofErr w:type="spellEnd"/>
      <w:r>
        <w:t>, y ya allí se almacena la imagen en el drive.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>Y lo mismo cuando estamos mirando un producto: la imagen que se muestra viene de Drive.</w:t>
      </w:r>
    </w:p>
    <w:p w:rsidR="00097D21" w:rsidRDefault="00097D21" w:rsidP="00097D21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1810832221"/>
        <w:placeholder>
          <w:docPart w:val="4F8769B8501A4B19BB4F9CD439108CC7"/>
        </w:placeholder>
        <w15:appearance w15:val="hidden"/>
      </w:sdtPr>
      <w:sdtEndPr/>
      <w:sdtContent>
        <w:p w:rsidR="00097D21" w:rsidRDefault="00097D21" w:rsidP="00097D21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097D21" w:rsidRDefault="00097D21" w:rsidP="00097D21">
      <w:pPr>
        <w:pStyle w:val="Textodestacado"/>
        <w:rPr>
          <w:i/>
          <w:noProof/>
          <w:sz w:val="36"/>
        </w:rPr>
      </w:pPr>
    </w:p>
    <w:p w:rsidR="00097D21" w:rsidRDefault="00097D21" w:rsidP="00097D21">
      <w:pPr>
        <w:rPr>
          <w:u w:val="single"/>
        </w:rPr>
      </w:pPr>
      <w:r>
        <w:rPr>
          <w:u w:val="single"/>
        </w:rPr>
        <w:t>Formularios reactivos</w:t>
      </w:r>
    </w:p>
    <w:p w:rsidR="00097D21" w:rsidRDefault="00097D21" w:rsidP="00097D21">
      <w:pPr>
        <w:pStyle w:val="Contenido"/>
        <w:rPr>
          <w:lang w:eastAsia="es-ES"/>
        </w:rPr>
      </w:pPr>
      <w:r>
        <w:t xml:space="preserve">Para los formularios </w:t>
      </w:r>
      <w:proofErr w:type="spellStart"/>
      <w:r w:rsidRPr="00097D21">
        <w:rPr>
          <w:lang w:eastAsia="es-ES"/>
        </w:rPr>
        <w:t>FormBuilder</w:t>
      </w:r>
      <w:proofErr w:type="spellEnd"/>
      <w:r>
        <w:rPr>
          <w:lang w:eastAsia="es-ES"/>
        </w:rPr>
        <w:t>,</w:t>
      </w:r>
      <w:r w:rsidRPr="00097D21">
        <w:rPr>
          <w:color w:val="ABB2BF"/>
          <w:lang w:eastAsia="es-ES"/>
        </w:rPr>
        <w:t xml:space="preserve"> </w:t>
      </w:r>
      <w:proofErr w:type="spellStart"/>
      <w:r w:rsidRPr="00097D21">
        <w:rPr>
          <w:lang w:eastAsia="es-ES"/>
        </w:rPr>
        <w:t>FormGroup</w:t>
      </w:r>
      <w:proofErr w:type="spellEnd"/>
      <w:r>
        <w:rPr>
          <w:lang w:eastAsia="es-ES"/>
        </w:rPr>
        <w:t xml:space="preserve"> y</w:t>
      </w:r>
      <w:r w:rsidRPr="00097D21">
        <w:rPr>
          <w:color w:val="ABB2BF"/>
          <w:lang w:eastAsia="es-ES"/>
        </w:rPr>
        <w:t xml:space="preserve"> </w:t>
      </w:r>
      <w:proofErr w:type="spellStart"/>
      <w:r w:rsidRPr="00097D21">
        <w:rPr>
          <w:lang w:eastAsia="es-ES"/>
        </w:rPr>
        <w:t>Validators</w:t>
      </w:r>
      <w:proofErr w:type="spellEnd"/>
      <w:r>
        <w:rPr>
          <w:lang w:eastAsia="es-ES"/>
        </w:rPr>
        <w:t xml:space="preserve"> de Angular </w:t>
      </w:r>
      <w:proofErr w:type="spellStart"/>
      <w:r>
        <w:rPr>
          <w:lang w:eastAsia="es-ES"/>
        </w:rPr>
        <w:t>Forms</w:t>
      </w:r>
      <w:proofErr w:type="spellEnd"/>
      <w:r>
        <w:rPr>
          <w:lang w:eastAsia="es-ES"/>
        </w:rPr>
        <w:t>.</w:t>
      </w:r>
    </w:p>
    <w:p w:rsidR="00097D21" w:rsidRDefault="00097D21" w:rsidP="00097D21">
      <w:pPr>
        <w:pStyle w:val="Contenido"/>
        <w:rPr>
          <w:lang w:eastAsia="es-ES"/>
        </w:rPr>
      </w:pPr>
    </w:p>
    <w:p w:rsidR="00097D21" w:rsidRDefault="00097D21" w:rsidP="00097D21">
      <w:pPr>
        <w:pStyle w:val="Contenido"/>
        <w:rPr>
          <w:lang w:eastAsia="es-ES"/>
        </w:rPr>
      </w:pPr>
      <w:r>
        <w:rPr>
          <w:lang w:eastAsia="es-ES"/>
        </w:rPr>
        <w:t>Estos permiten crear formularios reactivos, y que cada campo pueda tener las validaciones que queramos.</w:t>
      </w:r>
    </w:p>
    <w:p w:rsidR="00097D21" w:rsidRPr="00097D21" w:rsidRDefault="00097D21" w:rsidP="00097D21">
      <w:pPr>
        <w:pStyle w:val="Contenido"/>
      </w:pPr>
      <w:r w:rsidRPr="00097D21">
        <w:rPr>
          <w:noProof/>
          <w:lang w:eastAsia="es-ES"/>
        </w:rPr>
        <w:drawing>
          <wp:inline distT="0" distB="0" distL="0" distR="0" wp14:anchorId="582060C9" wp14:editId="76D9B08F">
            <wp:extent cx="6371590" cy="30194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21" w:rsidRP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Lo interesante de esto es que puedes crear tus propios validadores </w:t>
      </w:r>
      <w:r w:rsidR="00881846">
        <w:t>para validar los campos.</w:t>
      </w: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  <w:r>
        <w:lastRenderedPageBreak/>
        <w:t>Y aquí viene el punto más importante, esta función:</w:t>
      </w:r>
    </w:p>
    <w:p w:rsidR="00881846" w:rsidRDefault="00881846" w:rsidP="00097D21">
      <w:pPr>
        <w:pStyle w:val="Contenido"/>
      </w:pPr>
      <w:r w:rsidRPr="00881846">
        <w:rPr>
          <w:noProof/>
          <w:lang w:eastAsia="es-ES"/>
        </w:rPr>
        <w:drawing>
          <wp:inline distT="0" distB="0" distL="0" distR="0" wp14:anchorId="1B47F48D" wp14:editId="095C1454">
            <wp:extent cx="6371590" cy="15506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7D" w:rsidRDefault="0095057D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Esta función se encarga de comprobar campo por campo si se cumplen las validaciones que se hayan puesto.</w:t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 xml:space="preserve">En caso que se cumplan, marcará el campo en verde, y </w:t>
      </w:r>
      <w:proofErr w:type="spellStart"/>
      <w:r>
        <w:t>sinó</w:t>
      </w:r>
      <w:proofErr w:type="spellEnd"/>
      <w:r>
        <w:t>, mostrará un mensaje de error:</w:t>
      </w:r>
    </w:p>
    <w:p w:rsidR="00881846" w:rsidRDefault="00881846" w:rsidP="00C111E3">
      <w:pPr>
        <w:pStyle w:val="Contenido"/>
      </w:pPr>
      <w:r w:rsidRPr="00881846">
        <w:rPr>
          <w:noProof/>
          <w:lang w:eastAsia="es-ES"/>
        </w:rPr>
        <w:drawing>
          <wp:inline distT="0" distB="0" distL="0" distR="0" wp14:anchorId="7923CD27" wp14:editId="438C6713">
            <wp:extent cx="6371590" cy="40284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lastRenderedPageBreak/>
        <w:t>¿Cómo funcionan los mensajes de error?</w:t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Tanto si la validación es una que nos ofrece Angular o si es una que hayamos creado nosotros, si no se cumple siempre devuelve un error.</w:t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Ahí entran los literales. Con cada código de error, podemos crear un literal y añadirle el mensaje que queramos:</w:t>
      </w:r>
    </w:p>
    <w:p w:rsidR="00881846" w:rsidRDefault="00881846" w:rsidP="00C111E3">
      <w:pPr>
        <w:pStyle w:val="Contenido"/>
      </w:pPr>
      <w:r w:rsidRPr="00881846">
        <w:rPr>
          <w:noProof/>
          <w:lang w:eastAsia="es-ES"/>
        </w:rPr>
        <w:drawing>
          <wp:inline distT="0" distB="0" distL="0" distR="0" wp14:anchorId="56299F63" wp14:editId="4A4E72C1">
            <wp:extent cx="5506218" cy="2124371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Si no tuviésemos literales, los errores se mostrarían así:</w:t>
      </w:r>
    </w:p>
    <w:p w:rsidR="00881846" w:rsidRDefault="00881846" w:rsidP="00C111E3">
      <w:pPr>
        <w:pStyle w:val="Contenido"/>
      </w:pPr>
      <w:r w:rsidRPr="00881846">
        <w:rPr>
          <w:noProof/>
          <w:lang w:eastAsia="es-ES"/>
        </w:rPr>
        <w:drawing>
          <wp:inline distT="0" distB="0" distL="0" distR="0" wp14:anchorId="6A75D12C" wp14:editId="2D1BA415">
            <wp:extent cx="6371590" cy="21710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6" w:rsidRDefault="00881846" w:rsidP="00C111E3">
      <w:pPr>
        <w:pStyle w:val="Contenido"/>
      </w:pPr>
    </w:p>
    <w:p w:rsidR="00881846" w:rsidRDefault="00881846">
      <w:pPr>
        <w:spacing w:after="200"/>
        <w:rPr>
          <w:b w:val="0"/>
        </w:rPr>
      </w:pPr>
      <w:r>
        <w:br w:type="page"/>
      </w:r>
    </w:p>
    <w:p w:rsidR="00881846" w:rsidRDefault="00881846" w:rsidP="00C111E3">
      <w:pPr>
        <w:pStyle w:val="Contenido"/>
        <w:rPr>
          <w:noProof/>
          <w:lang w:eastAsia="es-ES"/>
        </w:rPr>
      </w:pPr>
      <w:r>
        <w:lastRenderedPageBreak/>
        <w:t xml:space="preserve">Y para acabar, si alguno de los campos no es válido, el botón </w:t>
      </w:r>
      <w:proofErr w:type="spellStart"/>
      <w:r>
        <w:t>submit</w:t>
      </w:r>
      <w:proofErr w:type="spellEnd"/>
      <w:r>
        <w:t xml:space="preserve"> se deshabilita: </w:t>
      </w:r>
      <w:r w:rsidRPr="00881846">
        <w:rPr>
          <w:noProof/>
          <w:lang w:eastAsia="es-ES"/>
        </w:rPr>
        <w:drawing>
          <wp:inline distT="0" distB="0" distL="0" distR="0" wp14:anchorId="0AD87609" wp14:editId="08ECF9F1">
            <wp:extent cx="6371590" cy="216789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846">
        <w:rPr>
          <w:noProof/>
          <w:lang w:eastAsia="es-ES"/>
        </w:rPr>
        <w:t xml:space="preserve"> </w:t>
      </w:r>
      <w:r w:rsidRPr="00881846">
        <w:rPr>
          <w:noProof/>
          <w:lang w:eastAsia="es-ES"/>
        </w:rPr>
        <w:drawing>
          <wp:inline distT="0" distB="0" distL="0" distR="0" wp14:anchorId="3B6766D8" wp14:editId="1047B1E9">
            <wp:extent cx="6371590" cy="2890520"/>
            <wp:effectExtent l="0" t="0" r="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111E3">
      <w:pPr>
        <w:pStyle w:val="Contenido"/>
        <w:rPr>
          <w:noProof/>
          <w:lang w:eastAsia="es-ES"/>
        </w:rPr>
      </w:pPr>
    </w:p>
    <w:p w:rsidR="00CB25B7" w:rsidRDefault="00CB25B7">
      <w:pPr>
        <w:spacing w:after="200"/>
        <w:rPr>
          <w:b w:val="0"/>
          <w:noProof/>
          <w:lang w:eastAsia="es-ES"/>
        </w:rPr>
      </w:pPr>
      <w:r>
        <w:rPr>
          <w:noProof/>
          <w:lang w:eastAsia="es-ES"/>
        </w:rPr>
        <w:br w:type="page"/>
      </w:r>
    </w:p>
    <w:p w:rsidR="00CB25B7" w:rsidRPr="00B80924" w:rsidRDefault="00CB25B7" w:rsidP="000D3548">
      <w:pPr>
        <w:pStyle w:val="Ttulo1"/>
        <w:rPr>
          <w:noProof/>
        </w:rPr>
      </w:pPr>
      <w:r w:rsidRPr="00B80924">
        <w:rPr>
          <w:noProof/>
          <w:lang w:bidi="es-ES"/>
        </w:rPr>
        <w:lastRenderedPageBreak/>
        <w:t>Tests de Errores</w:t>
      </w:r>
    </w:p>
    <w:p w:rsidR="00CB25B7" w:rsidRPr="00CB25B7" w:rsidRDefault="00CB25B7" w:rsidP="00CB25B7">
      <w:pPr>
        <w:pStyle w:val="Textodestacado"/>
        <w:rPr>
          <w:i/>
          <w:noProof/>
          <w:sz w:val="36"/>
        </w:rPr>
      </w:pPr>
    </w:p>
    <w:p w:rsidR="00CB25B7" w:rsidRDefault="00CB25B7" w:rsidP="00CB25B7">
      <w:pPr>
        <w:pStyle w:val="Contenido"/>
        <w:rPr>
          <w:noProof/>
        </w:rPr>
      </w:pPr>
      <w:r>
        <w:rPr>
          <w:noProof/>
        </w:rPr>
        <w:t>A lo largo de todo el proyecto he utilizado Postman para comprobar que resultados retorna backend.</w:t>
      </w:r>
    </w:p>
    <w:p w:rsidR="00CB25B7" w:rsidRDefault="00CB25B7" w:rsidP="00CB25B7">
      <w:pPr>
        <w:pStyle w:val="Contenido"/>
        <w:rPr>
          <w:noProof/>
        </w:rPr>
      </w:pPr>
    </w:p>
    <w:p w:rsidR="00CB25B7" w:rsidRDefault="00CB25B7" w:rsidP="00CB25B7">
      <w:pPr>
        <w:pStyle w:val="Contenido"/>
        <w:rPr>
          <w:noProof/>
        </w:rPr>
      </w:pPr>
      <w:r>
        <w:rPr>
          <w:noProof/>
        </w:rPr>
        <w:t>He aquí unas cuantas pruebas:</w:t>
      </w:r>
    </w:p>
    <w:p w:rsidR="00CB25B7" w:rsidRDefault="00CB25B7" w:rsidP="00CB25B7">
      <w:pPr>
        <w:pStyle w:val="Contenido"/>
        <w:rPr>
          <w:noProof/>
        </w:rPr>
      </w:pPr>
    </w:p>
    <w:p w:rsidR="00CB25B7" w:rsidRDefault="00CB25B7" w:rsidP="00CB25B7">
      <w:pPr>
        <w:pStyle w:val="Contenido"/>
        <w:rPr>
          <w:noProof/>
        </w:rPr>
      </w:pPr>
    </w:p>
    <w:p w:rsidR="00CB25B7" w:rsidRDefault="00CB25B7" w:rsidP="00CB25B7">
      <w:pPr>
        <w:pStyle w:val="Contenido"/>
        <w:rPr>
          <w:b/>
          <w:noProof/>
          <w:u w:val="single"/>
        </w:rPr>
      </w:pPr>
      <w:r w:rsidRPr="00CB25B7">
        <w:rPr>
          <w:b/>
          <w:noProof/>
          <w:u w:val="single"/>
        </w:rPr>
        <w:t>1.</w:t>
      </w:r>
      <w:r>
        <w:rPr>
          <w:b/>
          <w:noProof/>
          <w:u w:val="single"/>
        </w:rPr>
        <w:t xml:space="preserve">- </w:t>
      </w:r>
      <w:r w:rsidRPr="00CB25B7">
        <w:rPr>
          <w:b/>
          <w:noProof/>
          <w:u w:val="single"/>
        </w:rPr>
        <w:t xml:space="preserve">Intentar modificar un producto de un usuario </w:t>
      </w:r>
      <w:r w:rsidR="00AD2CFE">
        <w:rPr>
          <w:b/>
          <w:noProof/>
          <w:u w:val="single"/>
        </w:rPr>
        <w:t>pasando un JWT invalido</w:t>
      </w:r>
    </w:p>
    <w:p w:rsidR="00CB25B7" w:rsidRDefault="00CB25B7" w:rsidP="00CB25B7">
      <w:pPr>
        <w:pStyle w:val="Contenido"/>
        <w:rPr>
          <w:noProof/>
        </w:rPr>
      </w:pPr>
    </w:p>
    <w:p w:rsidR="00CB25B7" w:rsidRDefault="00CB25B7" w:rsidP="00CB25B7">
      <w:pPr>
        <w:pStyle w:val="Contenido"/>
        <w:rPr>
          <w:noProof/>
        </w:rPr>
      </w:pPr>
      <w:r>
        <w:rPr>
          <w:noProof/>
        </w:rPr>
        <w:t>Este es el objeto que está guardado en la DB:</w:t>
      </w:r>
    </w:p>
    <w:p w:rsidR="00CB25B7" w:rsidRPr="00CB25B7" w:rsidRDefault="00CB25B7" w:rsidP="00CB25B7">
      <w:pPr>
        <w:pStyle w:val="Contenido"/>
        <w:rPr>
          <w:noProof/>
        </w:rPr>
      </w:pPr>
      <w:r w:rsidRPr="00CB25B7">
        <w:rPr>
          <w:noProof/>
          <w:lang w:eastAsia="es-ES"/>
        </w:rPr>
        <w:drawing>
          <wp:inline distT="0" distB="0" distL="0" distR="0" wp14:anchorId="4451DBA8" wp14:editId="7EED7BBC">
            <wp:extent cx="6371590" cy="22034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Pr="00CB25B7" w:rsidRDefault="00CB25B7" w:rsidP="00CB25B7">
      <w:pPr>
        <w:pStyle w:val="Contenido"/>
        <w:rPr>
          <w:noProof/>
        </w:rPr>
      </w:pPr>
    </w:p>
    <w:p w:rsidR="00CB25B7" w:rsidRDefault="00CB25B7" w:rsidP="00CB25B7">
      <w:pPr>
        <w:pStyle w:val="Contenido"/>
      </w:pPr>
    </w:p>
    <w:p w:rsidR="00CB25B7" w:rsidRDefault="00CB25B7">
      <w:pPr>
        <w:spacing w:after="200"/>
        <w:rPr>
          <w:b w:val="0"/>
        </w:rPr>
      </w:pPr>
      <w:r>
        <w:br w:type="page"/>
      </w:r>
    </w:p>
    <w:p w:rsidR="00CB25B7" w:rsidRDefault="00CB25B7" w:rsidP="00CB25B7">
      <w:pPr>
        <w:pStyle w:val="Contenido"/>
      </w:pPr>
      <w:r>
        <w:lastRenderedPageBreak/>
        <w:t xml:space="preserve">Voy a intentar modificarlo en </w:t>
      </w:r>
      <w:proofErr w:type="spellStart"/>
      <w:r>
        <w:t>Postman</w:t>
      </w:r>
      <w:proofErr w:type="spellEnd"/>
      <w:r>
        <w:t xml:space="preserve"> haciendo un </w:t>
      </w:r>
      <w:proofErr w:type="spellStart"/>
      <w:r>
        <w:t>put</w:t>
      </w:r>
      <w:proofErr w:type="spellEnd"/>
      <w:r>
        <w:t xml:space="preserve"> aquí: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034638C5" wp14:editId="563C7163">
            <wp:extent cx="6371590" cy="28752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  <w:r>
        <w:t>Hay que tener en cuenta que requiere el JWT: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5C6B8420" wp14:editId="7CC471D0">
            <wp:extent cx="2838846" cy="108600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  <w:r>
        <w:t xml:space="preserve">Para ello no le voy a pasar ningún </w:t>
      </w:r>
      <w:proofErr w:type="spellStart"/>
      <w:r>
        <w:t>Token</w:t>
      </w:r>
      <w:proofErr w:type="spellEnd"/>
      <w:r>
        <w:t xml:space="preserve"> por la cabecera: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4F3D38E1" wp14:editId="3E2877E1">
            <wp:extent cx="6371590" cy="209296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  <w:r>
        <w:lastRenderedPageBreak/>
        <w:t>Vamos a ver qué pasa: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5F1E0FE9" wp14:editId="5E031A8F">
            <wp:extent cx="5858693" cy="2257740"/>
            <wp:effectExtent l="0" t="0" r="889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  <w:r>
        <w:t xml:space="preserve">Nos indica que no hay ningún </w:t>
      </w:r>
      <w:proofErr w:type="spellStart"/>
      <w:r>
        <w:t>token</w:t>
      </w:r>
      <w:proofErr w:type="spellEnd"/>
      <w:r>
        <w:t>.</w:t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  <w:r>
        <w:t>Ahora voy a poner uno inventado: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508DE887" wp14:editId="74E8E249">
            <wp:extent cx="6371590" cy="185166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  <w:r>
        <w:t>Lo envío y me devuelve esto: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54C8F1A1" wp14:editId="2E548188">
            <wp:extent cx="4648849" cy="1705213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>
      <w:pPr>
        <w:spacing w:after="200"/>
        <w:rPr>
          <w:b w:val="0"/>
        </w:rPr>
      </w:pPr>
      <w:r>
        <w:br w:type="page"/>
      </w:r>
    </w:p>
    <w:p w:rsidR="00CB25B7" w:rsidRDefault="00CB25B7" w:rsidP="00CB25B7">
      <w:pPr>
        <w:pStyle w:val="Contenido"/>
      </w:pPr>
      <w:r>
        <w:lastRenderedPageBreak/>
        <w:t xml:space="preserve">Ahora voy a hacer </w:t>
      </w:r>
      <w:proofErr w:type="spellStart"/>
      <w:r>
        <w:t>login</w:t>
      </w:r>
      <w:proofErr w:type="spellEnd"/>
      <w:r>
        <w:t xml:space="preserve"> para obtener un </w:t>
      </w:r>
      <w:proofErr w:type="spellStart"/>
      <w:r>
        <w:t>token</w:t>
      </w:r>
      <w:proofErr w:type="spellEnd"/>
      <w:r>
        <w:t xml:space="preserve"> y voy a probar de nuevo:</w:t>
      </w: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6B0642B1" wp14:editId="24A2EE8C">
            <wp:extent cx="6371590" cy="221043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</w:p>
    <w:p w:rsidR="00CB25B7" w:rsidRDefault="00CB25B7" w:rsidP="00CB25B7">
      <w:pPr>
        <w:pStyle w:val="Contenido"/>
      </w:pPr>
      <w:r w:rsidRPr="00CB25B7">
        <w:rPr>
          <w:noProof/>
          <w:lang w:eastAsia="es-ES"/>
        </w:rPr>
        <w:drawing>
          <wp:inline distT="0" distB="0" distL="0" distR="0" wp14:anchorId="4101EA47" wp14:editId="286EAC40">
            <wp:extent cx="6371590" cy="16002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B7" w:rsidRDefault="00CB25B7" w:rsidP="00CB25B7">
      <w:pPr>
        <w:pStyle w:val="Contenido"/>
      </w:pPr>
    </w:p>
    <w:p w:rsidR="00AD2CFE" w:rsidRDefault="00AD2CFE" w:rsidP="00CB25B7">
      <w:pPr>
        <w:pStyle w:val="Contenido"/>
      </w:pPr>
    </w:p>
    <w:p w:rsidR="00CB25B7" w:rsidRDefault="00AD2CFE" w:rsidP="00CB25B7">
      <w:pPr>
        <w:pStyle w:val="Contenido"/>
      </w:pPr>
      <w:r>
        <w:t>Hacemos la consulta y ya se modifica:</w:t>
      </w:r>
    </w:p>
    <w:p w:rsidR="00CB25B7" w:rsidRDefault="00AD2CFE" w:rsidP="00CB25B7">
      <w:pPr>
        <w:pStyle w:val="Contenido"/>
      </w:pPr>
      <w:r w:rsidRPr="00AD2CFE">
        <w:rPr>
          <w:noProof/>
          <w:lang w:eastAsia="es-ES"/>
        </w:rPr>
        <w:drawing>
          <wp:inline distT="0" distB="0" distL="0" distR="0" wp14:anchorId="32184613" wp14:editId="7B45C320">
            <wp:extent cx="6371590" cy="1136650"/>
            <wp:effectExtent l="0" t="0" r="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FE" w:rsidRDefault="00AD2CFE" w:rsidP="00CB25B7">
      <w:pPr>
        <w:pStyle w:val="Contenido"/>
      </w:pPr>
    </w:p>
    <w:p w:rsidR="00AD2CFE" w:rsidRDefault="00AD2CFE" w:rsidP="00CB25B7">
      <w:pPr>
        <w:pStyle w:val="Contenido"/>
      </w:pPr>
    </w:p>
    <w:p w:rsidR="00AD2CFE" w:rsidRDefault="00AD2CFE" w:rsidP="00CB25B7">
      <w:pPr>
        <w:pStyle w:val="Contenido"/>
      </w:pPr>
      <w:r>
        <w:t>Chequeamos en la DB:</w:t>
      </w:r>
    </w:p>
    <w:p w:rsidR="000D3548" w:rsidRDefault="00AD2CFE" w:rsidP="00CB25B7">
      <w:pPr>
        <w:pStyle w:val="Contenido"/>
      </w:pPr>
      <w:r w:rsidRPr="00AD2CFE">
        <w:rPr>
          <w:noProof/>
          <w:lang w:eastAsia="es-ES"/>
        </w:rPr>
        <w:drawing>
          <wp:inline distT="0" distB="0" distL="0" distR="0" wp14:anchorId="1E8F4DD8" wp14:editId="4684FE94">
            <wp:extent cx="5230368" cy="1692546"/>
            <wp:effectExtent l="0" t="0" r="889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0570" cy="16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48" w:rsidRDefault="000D3548" w:rsidP="000D3548">
      <w:pPr>
        <w:spacing w:after="200"/>
        <w:rPr>
          <w:noProof/>
          <w:u w:val="single"/>
        </w:rPr>
      </w:pPr>
      <w:r>
        <w:br w:type="page"/>
      </w:r>
      <w:r>
        <w:rPr>
          <w:noProof/>
          <w:u w:val="single"/>
        </w:rPr>
        <w:lastRenderedPageBreak/>
        <w:t>2</w:t>
      </w:r>
      <w:r w:rsidRPr="000D3548">
        <w:rPr>
          <w:noProof/>
          <w:u w:val="single"/>
        </w:rPr>
        <w:t xml:space="preserve">.- </w:t>
      </w:r>
      <w:r>
        <w:rPr>
          <w:noProof/>
          <w:u w:val="single"/>
        </w:rPr>
        <w:t>Autenticarse con algún campo inválido</w:t>
      </w:r>
    </w:p>
    <w:p w:rsidR="000D3548" w:rsidRDefault="000D3548" w:rsidP="000D3548">
      <w:pPr>
        <w:spacing w:after="200"/>
        <w:rPr>
          <w:b w:val="0"/>
        </w:rPr>
      </w:pPr>
      <w:r>
        <w:rPr>
          <w:b w:val="0"/>
        </w:rPr>
        <w:t>Con mail que no existe:</w:t>
      </w:r>
    </w:p>
    <w:p w:rsidR="000D3548" w:rsidRDefault="000D3548" w:rsidP="000D3548">
      <w:pPr>
        <w:spacing w:after="200"/>
        <w:rPr>
          <w:b w:val="0"/>
        </w:rPr>
      </w:pPr>
      <w:r w:rsidRPr="000D3548">
        <w:rPr>
          <w:b w:val="0"/>
          <w:noProof/>
          <w:lang w:eastAsia="es-ES"/>
        </w:rPr>
        <w:drawing>
          <wp:inline distT="0" distB="0" distL="0" distR="0" wp14:anchorId="1D252F62" wp14:editId="5BE364C2">
            <wp:extent cx="4069235" cy="3072384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2267" cy="30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48" w:rsidRDefault="000D3548" w:rsidP="000D3548">
      <w:pPr>
        <w:spacing w:after="200"/>
        <w:rPr>
          <w:b w:val="0"/>
        </w:rPr>
      </w:pPr>
    </w:p>
    <w:p w:rsidR="000D3548" w:rsidRDefault="000D3548" w:rsidP="000D3548">
      <w:pPr>
        <w:spacing w:after="200"/>
        <w:rPr>
          <w:b w:val="0"/>
        </w:rPr>
      </w:pPr>
      <w:r>
        <w:rPr>
          <w:b w:val="0"/>
        </w:rPr>
        <w:t xml:space="preserve">Con </w:t>
      </w:r>
      <w:proofErr w:type="spellStart"/>
      <w:r>
        <w:rPr>
          <w:b w:val="0"/>
        </w:rPr>
        <w:t>password</w:t>
      </w:r>
      <w:proofErr w:type="spellEnd"/>
      <w:r>
        <w:rPr>
          <w:b w:val="0"/>
        </w:rPr>
        <w:t xml:space="preserve"> incorrecta:</w:t>
      </w:r>
    </w:p>
    <w:p w:rsidR="000D3548" w:rsidRDefault="000D3548" w:rsidP="000D3548">
      <w:pPr>
        <w:spacing w:after="200"/>
        <w:rPr>
          <w:b w:val="0"/>
        </w:rPr>
      </w:pPr>
      <w:r w:rsidRPr="000D3548">
        <w:rPr>
          <w:b w:val="0"/>
          <w:noProof/>
          <w:lang w:eastAsia="es-ES"/>
        </w:rPr>
        <w:drawing>
          <wp:inline distT="0" distB="0" distL="0" distR="0" wp14:anchorId="41883D25" wp14:editId="1CE44ACA">
            <wp:extent cx="4304686" cy="2706624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1145" cy="27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48" w:rsidRPr="000D3548" w:rsidRDefault="000D3548" w:rsidP="000D3548">
      <w:pPr>
        <w:spacing w:after="200"/>
        <w:rPr>
          <w:b w:val="0"/>
        </w:rPr>
      </w:pPr>
    </w:p>
    <w:p w:rsidR="00AD2CFE" w:rsidRPr="00C111E3" w:rsidRDefault="00AD2CFE" w:rsidP="00CB25B7">
      <w:pPr>
        <w:pStyle w:val="Contenido"/>
      </w:pPr>
    </w:p>
    <w:sectPr w:rsidR="00AD2CFE" w:rsidRPr="00C111E3" w:rsidSect="00AB02A7">
      <w:headerReference w:type="default" r:id="rId62"/>
      <w:footerReference w:type="default" r:id="rId6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7CE" w:rsidRDefault="004277CE">
      <w:r>
        <w:separator/>
      </w:r>
    </w:p>
    <w:p w:rsidR="004277CE" w:rsidRDefault="004277CE"/>
  </w:endnote>
  <w:endnote w:type="continuationSeparator" w:id="0">
    <w:p w:rsidR="004277CE" w:rsidRDefault="004277CE">
      <w:r>
        <w:continuationSeparator/>
      </w:r>
    </w:p>
    <w:p w:rsidR="004277CE" w:rsidRDefault="004277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267534" w:rsidRDefault="00267534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B80924">
          <w:rPr>
            <w:noProof/>
            <w:lang w:bidi="es-ES"/>
          </w:rPr>
          <w:t>36</w:t>
        </w:r>
        <w:r>
          <w:rPr>
            <w:noProof/>
            <w:lang w:bidi="es-ES"/>
          </w:rPr>
          <w:fldChar w:fldCharType="end"/>
        </w:r>
      </w:p>
    </w:sdtContent>
  </w:sdt>
  <w:p w:rsidR="00267534" w:rsidRDefault="00267534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7CE" w:rsidRDefault="004277CE">
      <w:r>
        <w:separator/>
      </w:r>
    </w:p>
    <w:p w:rsidR="004277CE" w:rsidRDefault="004277CE"/>
  </w:footnote>
  <w:footnote w:type="continuationSeparator" w:id="0">
    <w:p w:rsidR="004277CE" w:rsidRDefault="004277CE">
      <w:r>
        <w:continuationSeparator/>
      </w:r>
    </w:p>
    <w:p w:rsidR="004277CE" w:rsidRDefault="004277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267534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267534" w:rsidRDefault="00267534">
          <w:pPr>
            <w:pStyle w:val="Encabezado"/>
            <w:rPr>
              <w:noProof/>
            </w:rPr>
          </w:pPr>
        </w:p>
      </w:tc>
    </w:tr>
  </w:tbl>
  <w:p w:rsidR="00267534" w:rsidRDefault="00267534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D2633"/>
    <w:multiLevelType w:val="hybridMultilevel"/>
    <w:tmpl w:val="8ACE874E"/>
    <w:lvl w:ilvl="0" w:tplc="D5DC1060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50A54"/>
    <w:multiLevelType w:val="hybridMultilevel"/>
    <w:tmpl w:val="6F86FB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95505"/>
    <w:multiLevelType w:val="hybridMultilevel"/>
    <w:tmpl w:val="F2ECE8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74453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DC4879"/>
    <w:multiLevelType w:val="multilevel"/>
    <w:tmpl w:val="8ACE874E"/>
    <w:lvl w:ilvl="0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A4E52"/>
    <w:multiLevelType w:val="multilevel"/>
    <w:tmpl w:val="AAAE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34507"/>
    <w:multiLevelType w:val="multilevel"/>
    <w:tmpl w:val="B358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82790"/>
    <w:multiLevelType w:val="hybridMultilevel"/>
    <w:tmpl w:val="E112FA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D2D40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61219F"/>
    <w:multiLevelType w:val="multilevel"/>
    <w:tmpl w:val="8ACE874E"/>
    <w:lvl w:ilvl="0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55B82"/>
    <w:multiLevelType w:val="hybridMultilevel"/>
    <w:tmpl w:val="B3B6E4EE"/>
    <w:lvl w:ilvl="0" w:tplc="71BCD26A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C41E6"/>
    <w:multiLevelType w:val="hybridMultilevel"/>
    <w:tmpl w:val="0DB4FDBC"/>
    <w:lvl w:ilvl="0" w:tplc="6EC29DEC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FD5213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5E1286"/>
    <w:multiLevelType w:val="hybridMultilevel"/>
    <w:tmpl w:val="61241CE4"/>
    <w:lvl w:ilvl="0" w:tplc="6DC0F70E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9549AF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C55CCB"/>
    <w:multiLevelType w:val="multilevel"/>
    <w:tmpl w:val="4928E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15"/>
  </w:num>
  <w:num w:numId="5">
    <w:abstractNumId w:val="3"/>
  </w:num>
  <w:num w:numId="6">
    <w:abstractNumId w:val="12"/>
  </w:num>
  <w:num w:numId="7">
    <w:abstractNumId w:val="6"/>
  </w:num>
  <w:num w:numId="8">
    <w:abstractNumId w:val="14"/>
  </w:num>
  <w:num w:numId="9">
    <w:abstractNumId w:val="8"/>
  </w:num>
  <w:num w:numId="10">
    <w:abstractNumId w:val="11"/>
  </w:num>
  <w:num w:numId="11">
    <w:abstractNumId w:val="13"/>
  </w:num>
  <w:num w:numId="12">
    <w:abstractNumId w:val="10"/>
  </w:num>
  <w:num w:numId="13">
    <w:abstractNumId w:val="0"/>
  </w:num>
  <w:num w:numId="14">
    <w:abstractNumId w:val="9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3CB"/>
    <w:rsid w:val="00004A1E"/>
    <w:rsid w:val="0002482E"/>
    <w:rsid w:val="00050324"/>
    <w:rsid w:val="000747A0"/>
    <w:rsid w:val="00093043"/>
    <w:rsid w:val="00097D21"/>
    <w:rsid w:val="000A0150"/>
    <w:rsid w:val="000D3548"/>
    <w:rsid w:val="000E63C9"/>
    <w:rsid w:val="00130E9D"/>
    <w:rsid w:val="00150A6D"/>
    <w:rsid w:val="00185B35"/>
    <w:rsid w:val="001A438C"/>
    <w:rsid w:val="001F2BC8"/>
    <w:rsid w:val="001F5F6B"/>
    <w:rsid w:val="00243EBC"/>
    <w:rsid w:val="00246A35"/>
    <w:rsid w:val="00264190"/>
    <w:rsid w:val="00267534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277CE"/>
    <w:rsid w:val="00430D1B"/>
    <w:rsid w:val="0044085A"/>
    <w:rsid w:val="004701F8"/>
    <w:rsid w:val="00471CEC"/>
    <w:rsid w:val="004B08ED"/>
    <w:rsid w:val="004B21A5"/>
    <w:rsid w:val="004E5FEE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559C4"/>
    <w:rsid w:val="00765B2A"/>
    <w:rsid w:val="00783A34"/>
    <w:rsid w:val="007C6B52"/>
    <w:rsid w:val="007D16C5"/>
    <w:rsid w:val="00862FE4"/>
    <w:rsid w:val="0086389A"/>
    <w:rsid w:val="0087605E"/>
    <w:rsid w:val="00881846"/>
    <w:rsid w:val="008827DE"/>
    <w:rsid w:val="008851C4"/>
    <w:rsid w:val="008941AE"/>
    <w:rsid w:val="008B1FEE"/>
    <w:rsid w:val="00903C32"/>
    <w:rsid w:val="00916B16"/>
    <w:rsid w:val="009173B9"/>
    <w:rsid w:val="0093335D"/>
    <w:rsid w:val="0093613E"/>
    <w:rsid w:val="00943026"/>
    <w:rsid w:val="0095057D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AD2CFE"/>
    <w:rsid w:val="00AF3DF2"/>
    <w:rsid w:val="00B231E5"/>
    <w:rsid w:val="00B80924"/>
    <w:rsid w:val="00BE1808"/>
    <w:rsid w:val="00C02B87"/>
    <w:rsid w:val="00C111E3"/>
    <w:rsid w:val="00C4086D"/>
    <w:rsid w:val="00C77173"/>
    <w:rsid w:val="00C843CB"/>
    <w:rsid w:val="00CA1896"/>
    <w:rsid w:val="00CB25B7"/>
    <w:rsid w:val="00CB5B28"/>
    <w:rsid w:val="00CF5371"/>
    <w:rsid w:val="00D0323A"/>
    <w:rsid w:val="00D0559F"/>
    <w:rsid w:val="00D064B5"/>
    <w:rsid w:val="00D077E9"/>
    <w:rsid w:val="00D102FA"/>
    <w:rsid w:val="00D25B2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064C6"/>
    <w:rsid w:val="00E10912"/>
    <w:rsid w:val="00E22ACD"/>
    <w:rsid w:val="00E620B0"/>
    <w:rsid w:val="00E81B40"/>
    <w:rsid w:val="00E9719D"/>
    <w:rsid w:val="00EF539C"/>
    <w:rsid w:val="00EF555B"/>
    <w:rsid w:val="00F027BB"/>
    <w:rsid w:val="00F11DCF"/>
    <w:rsid w:val="00F162EA"/>
    <w:rsid w:val="00F52D27"/>
    <w:rsid w:val="00F83527"/>
    <w:rsid w:val="00FD51B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D0F792"/>
  <w15:docId w15:val="{0605CF4E-A56F-43A3-8BF2-BC5A65A34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97D21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C771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C843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4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5"/>
    <w:rsid w:val="00C77173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ron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59A85EA1364EBB904A9E9B5C2700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DDDC8-D884-420D-BCAD-255F2E1F62B9}"/>
      </w:docPartPr>
      <w:docPartBody>
        <w:p w:rsidR="0069294A" w:rsidRDefault="0069294A">
          <w:pPr>
            <w:pStyle w:val="3D59A85EA1364EBB904A9E9B5C2700C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abril 9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E8BB26352B44BEA8CC4B1F592D4D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D493A-EA2A-4D21-9617-75CDE5186C6B}"/>
      </w:docPartPr>
      <w:docPartBody>
        <w:p w:rsidR="0069294A" w:rsidRDefault="0069294A">
          <w:pPr>
            <w:pStyle w:val="FE8BB26352B44BEA8CC4B1F592D4DFE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BB3B448CE9A7479480D970C5B5089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71E387-438D-4807-9BF8-DE144B649D1E}"/>
      </w:docPartPr>
      <w:docPartBody>
        <w:p w:rsidR="0069294A" w:rsidRDefault="0069294A">
          <w:pPr>
            <w:pStyle w:val="BB3B448CE9A7479480D970C5B5089D4E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CC2A39E6F0CE46C8A76CED6547EBBA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6BD5A-8CC9-4740-9743-DE960E8CB511}"/>
      </w:docPartPr>
      <w:docPartBody>
        <w:p w:rsidR="0069294A" w:rsidRDefault="0069294A" w:rsidP="0069294A">
          <w:pPr>
            <w:pStyle w:val="CC2A39E6F0CE46C8A76CED6547EBBAE0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819C00D55ED044D08E0F6D081D6C6A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D3F5D-6246-41A2-A40A-46F5D7F26560}"/>
      </w:docPartPr>
      <w:docPartBody>
        <w:p w:rsidR="0069294A" w:rsidRDefault="0069294A" w:rsidP="0069294A">
          <w:pPr>
            <w:pStyle w:val="819C00D55ED044D08E0F6D081D6C6A08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11A33B5520240D2B17A59A522EB81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64A51-AC54-4049-9C2E-F19D7F2B51F3}"/>
      </w:docPartPr>
      <w:docPartBody>
        <w:p w:rsidR="0069294A" w:rsidRDefault="0069294A" w:rsidP="0069294A">
          <w:pPr>
            <w:pStyle w:val="D11A33B5520240D2B17A59A522EB81D4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F4FBC51299014014ADA81F76BCB4C4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02E38-5A8F-453A-85BB-67F1C48B2ED2}"/>
      </w:docPartPr>
      <w:docPartBody>
        <w:p w:rsidR="0069294A" w:rsidRDefault="0069294A" w:rsidP="0069294A">
          <w:pPr>
            <w:pStyle w:val="F4FBC51299014014ADA81F76BCB4C487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424F45C621742738154C305BB845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1DE6F-7C78-4AD2-AA71-14BFAB08F0CA}"/>
      </w:docPartPr>
      <w:docPartBody>
        <w:p w:rsidR="0069294A" w:rsidRDefault="0069294A" w:rsidP="0069294A">
          <w:pPr>
            <w:pStyle w:val="B424F45C621742738154C305BB84500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A5CFD8F4FE374232B1A70412B6632A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BCE14-895A-4977-8562-1631C79C24B3}"/>
      </w:docPartPr>
      <w:docPartBody>
        <w:p w:rsidR="0069294A" w:rsidRDefault="0069294A" w:rsidP="0069294A">
          <w:pPr>
            <w:pStyle w:val="A5CFD8F4FE374232B1A70412B6632A3E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25EB171FD8004B6B86C80949D0B1A7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707AA-2790-44C6-BF04-D55A2D2A586B}"/>
      </w:docPartPr>
      <w:docPartBody>
        <w:p w:rsidR="0069294A" w:rsidRDefault="0069294A" w:rsidP="0069294A">
          <w:pPr>
            <w:pStyle w:val="25EB171FD8004B6B86C80949D0B1A72D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615D00FCD4AD4CA4BF4C152A096F8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A3B04-0396-4637-A26B-0EA45E691546}"/>
      </w:docPartPr>
      <w:docPartBody>
        <w:p w:rsidR="0069294A" w:rsidRDefault="0069294A" w:rsidP="0069294A">
          <w:pPr>
            <w:pStyle w:val="615D00FCD4AD4CA4BF4C152A096F897C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8E4030C3633A425E9FF3E75CEAE33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813214-3EAC-49D3-B67A-AEDA9EAFA601}"/>
      </w:docPartPr>
      <w:docPartBody>
        <w:p w:rsidR="0069294A" w:rsidRDefault="0069294A" w:rsidP="0069294A">
          <w:pPr>
            <w:pStyle w:val="8E4030C3633A425E9FF3E75CEAE33AA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CA768B64F46E4B03BDA3FC99BFA49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85059C-3128-4658-A3CB-6360F3EB3810}"/>
      </w:docPartPr>
      <w:docPartBody>
        <w:p w:rsidR="0069294A" w:rsidRDefault="0069294A" w:rsidP="0069294A">
          <w:pPr>
            <w:pStyle w:val="CA768B64F46E4B03BDA3FC99BFA490AC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F324F36BC944422899278815E44AE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2AF6A-F2E2-4B75-A786-8DB1E01122A9}"/>
      </w:docPartPr>
      <w:docPartBody>
        <w:p w:rsidR="00BB1A54" w:rsidRDefault="0069294A" w:rsidP="0069294A">
          <w:pPr>
            <w:pStyle w:val="F324F36BC944422899278815E44AE4E4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4F8769B8501A4B19BB4F9CD439108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6DE5A-1E71-4874-A4C4-22319EAA2AF5}"/>
      </w:docPartPr>
      <w:docPartBody>
        <w:p w:rsidR="00BB1A54" w:rsidRDefault="0069294A" w:rsidP="0069294A">
          <w:pPr>
            <w:pStyle w:val="4F8769B8501A4B19BB4F9CD439108CC7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94A"/>
    <w:rsid w:val="000C20DA"/>
    <w:rsid w:val="001F32E2"/>
    <w:rsid w:val="0069294A"/>
    <w:rsid w:val="00BB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3D59A85EA1364EBB904A9E9B5C2700C7">
    <w:name w:val="3D59A85EA1364EBB904A9E9B5C2700C7"/>
  </w:style>
  <w:style w:type="paragraph" w:customStyle="1" w:styleId="FE8BB26352B44BEA8CC4B1F592D4DFE2">
    <w:name w:val="FE8BB26352B44BEA8CC4B1F592D4DFE2"/>
  </w:style>
  <w:style w:type="paragraph" w:customStyle="1" w:styleId="44E5C3034F4048C48FB84EC144B693D9">
    <w:name w:val="44E5C3034F4048C48FB84EC144B693D9"/>
  </w:style>
  <w:style w:type="paragraph" w:customStyle="1" w:styleId="BB3B448CE9A7479480D970C5B5089D4E">
    <w:name w:val="BB3B448CE9A7479480D970C5B5089D4E"/>
  </w:style>
  <w:style w:type="paragraph" w:customStyle="1" w:styleId="B74C6D97CF5248CAB637868EA24E0661">
    <w:name w:val="B74C6D97CF5248CAB637868EA24E0661"/>
  </w:style>
  <w:style w:type="paragraph" w:customStyle="1" w:styleId="5AFCDF9212CD4A2FBF2BA9980DCFDF05">
    <w:name w:val="5AFCDF9212CD4A2FBF2BA9980DCFDF05"/>
  </w:style>
  <w:style w:type="paragraph" w:customStyle="1" w:styleId="EE68E94CD6C947D7945470ABCEB6A18F">
    <w:name w:val="EE68E94CD6C947D7945470ABCEB6A18F"/>
  </w:style>
  <w:style w:type="paragraph" w:customStyle="1" w:styleId="4460E19231E74D7680A44DAE3AA6891E">
    <w:name w:val="4460E19231E74D7680A44DAE3AA6891E"/>
  </w:style>
  <w:style w:type="paragraph" w:customStyle="1" w:styleId="CC2A39E6F0CE46C8A76CED6547EBBAE0">
    <w:name w:val="CC2A39E6F0CE46C8A76CED6547EBBAE0"/>
    <w:rsid w:val="0069294A"/>
  </w:style>
  <w:style w:type="paragraph" w:customStyle="1" w:styleId="819C00D55ED044D08E0F6D081D6C6A08">
    <w:name w:val="819C00D55ED044D08E0F6D081D6C6A08"/>
    <w:rsid w:val="0069294A"/>
  </w:style>
  <w:style w:type="paragraph" w:customStyle="1" w:styleId="D11A33B5520240D2B17A59A522EB81D4">
    <w:name w:val="D11A33B5520240D2B17A59A522EB81D4"/>
    <w:rsid w:val="0069294A"/>
  </w:style>
  <w:style w:type="paragraph" w:customStyle="1" w:styleId="F4FBC51299014014ADA81F76BCB4C487">
    <w:name w:val="F4FBC51299014014ADA81F76BCB4C487"/>
    <w:rsid w:val="0069294A"/>
  </w:style>
  <w:style w:type="paragraph" w:customStyle="1" w:styleId="B424F45C621742738154C305BB84500B">
    <w:name w:val="B424F45C621742738154C305BB84500B"/>
    <w:rsid w:val="0069294A"/>
  </w:style>
  <w:style w:type="paragraph" w:customStyle="1" w:styleId="A5CFD8F4FE374232B1A70412B6632A3E">
    <w:name w:val="A5CFD8F4FE374232B1A70412B6632A3E"/>
    <w:rsid w:val="0069294A"/>
  </w:style>
  <w:style w:type="paragraph" w:customStyle="1" w:styleId="25EB171FD8004B6B86C80949D0B1A72D">
    <w:name w:val="25EB171FD8004B6B86C80949D0B1A72D"/>
    <w:rsid w:val="0069294A"/>
  </w:style>
  <w:style w:type="paragraph" w:customStyle="1" w:styleId="615D00FCD4AD4CA4BF4C152A096F897C">
    <w:name w:val="615D00FCD4AD4CA4BF4C152A096F897C"/>
    <w:rsid w:val="0069294A"/>
  </w:style>
  <w:style w:type="paragraph" w:customStyle="1" w:styleId="8E4030C3633A425E9FF3E75CEAE33AAB">
    <w:name w:val="8E4030C3633A425E9FF3E75CEAE33AAB"/>
    <w:rsid w:val="0069294A"/>
  </w:style>
  <w:style w:type="paragraph" w:customStyle="1" w:styleId="CA768B64F46E4B03BDA3FC99BFA490AC">
    <w:name w:val="CA768B64F46E4B03BDA3FC99BFA490AC"/>
    <w:rsid w:val="0069294A"/>
  </w:style>
  <w:style w:type="paragraph" w:customStyle="1" w:styleId="F324F36BC944422899278815E44AE4E4">
    <w:name w:val="F324F36BC944422899278815E44AE4E4"/>
    <w:rsid w:val="0069294A"/>
  </w:style>
  <w:style w:type="paragraph" w:customStyle="1" w:styleId="4F8769B8501A4B19BB4F9CD439108CC7">
    <w:name w:val="4F8769B8501A4B19BB4F9CD439108CC7"/>
    <w:rsid w:val="0069294A"/>
  </w:style>
  <w:style w:type="paragraph" w:customStyle="1" w:styleId="260A7D1DCFF940A5A912DA019254FD21">
    <w:name w:val="260A7D1DCFF940A5A912DA019254FD21"/>
    <w:rsid w:val="00BB1A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CDE9E-C3E6-48F7-9BDD-1CEF6B7A5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391</TotalTime>
  <Pages>36</Pages>
  <Words>2605</Words>
  <Characters>14330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Aaron Palacios Olea</dc:creator>
  <cp:keywords/>
  <cp:lastModifiedBy>Aaron Palacios Olea</cp:lastModifiedBy>
  <cp:revision>9</cp:revision>
  <cp:lastPrinted>2006-08-01T17:47:00Z</cp:lastPrinted>
  <dcterms:created xsi:type="dcterms:W3CDTF">2023-04-09T09:42:00Z</dcterms:created>
  <dcterms:modified xsi:type="dcterms:W3CDTF">2023-04-10T09:30:00Z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