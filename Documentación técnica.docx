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7E9" w:rsidRDefault="00AB02A7" w:rsidP="00D70D02">
      <w:pPr>
        <w:rPr>
          <w:noProof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560612A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2459B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13"/>
      </w:tblGrid>
      <w:tr w:rsidR="00C843CB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pPr>
              <w:rPr>
                <w:noProof/>
              </w:rPr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6E4156D9" wp14:editId="5BADB878">
                      <wp:extent cx="3628314" cy="1653235"/>
                      <wp:effectExtent l="0" t="0" r="0" b="4445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28314" cy="16532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67534" w:rsidRDefault="00267534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Documentación</w:t>
                                  </w:r>
                                </w:p>
                                <w:p w:rsidR="00267534" w:rsidRPr="00D86945" w:rsidRDefault="00267534" w:rsidP="00D077E9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Técnica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E4156D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85.7pt;height:13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" filled="f" stroked="f" strokeweight=".5pt">
                      <v:textbox>
                        <w:txbxContent>
                          <w:p w:rsidR="00267534" w:rsidRDefault="00267534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Documentación</w:t>
                            </w:r>
                          </w:p>
                          <w:p w:rsidR="00267534" w:rsidRPr="00D86945" w:rsidRDefault="00267534" w:rsidP="00D077E9">
                            <w:pPr>
                              <w:pStyle w:val="Ttulo"/>
                              <w:spacing w:after="0"/>
                            </w:pPr>
                            <w:r>
                              <w:rPr>
                                <w:lang w:bidi="es-ES"/>
                              </w:rPr>
                              <w:t>Técnica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AB02A7">
            <w:pPr>
              <w:rPr>
                <w:noProof/>
              </w:rPr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0E34C11A" wp14:editId="18E0B9F8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420754D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C843CB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pPr>
              <w:rPr>
                <w:noProof/>
              </w:rPr>
            </w:pPr>
          </w:p>
        </w:tc>
      </w:tr>
      <w:tr w:rsidR="00C843CB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3D59A85EA1364EBB904A9E9B5C2700C7"/>
              </w:placeholder>
              <w15:appearance w15:val="hidden"/>
            </w:sdtPr>
            <w:sdtContent>
              <w:p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C843CB">
                  <w:rPr>
                    <w:rStyle w:val="SubttuloCar"/>
                    <w:b w:val="0"/>
                    <w:noProof/>
                    <w:lang w:bidi="es-ES"/>
                  </w:rPr>
                  <w:t>9 abril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eastAsia="es-ES"/>
              </w:rPr>
              <mc:AlternateContent>
                <mc:Choice Requires="wps">
                  <w:drawing>
                    <wp:inline distT="0" distB="0" distL="0" distR="0" wp14:anchorId="5F4D441B" wp14:editId="323A9680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89C261E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267534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FE8BB26352B44BEA8CC4B1F592D4DFE2"/>
                </w:placeholder>
                <w15:appearance w15:val="hidden"/>
              </w:sdtPr>
              <w:sdtContent>
                <w:r w:rsidR="00C843CB">
                  <w:rPr>
                    <w:noProof/>
                  </w:rPr>
                  <w:t>Aaron Palacios Olea</w:t>
                </w:r>
              </w:sdtContent>
            </w:sdt>
          </w:p>
          <w:p w:rsidR="00D077E9" w:rsidRDefault="00C843CB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w:t>SELLIT</w:t>
            </w:r>
          </w:p>
          <w:p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AB02A7">
      <w:pPr>
        <w:spacing w:after="200"/>
        <w:rPr>
          <w:noProof/>
        </w:rPr>
      </w:pPr>
      <w:r w:rsidRPr="00D967AC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2B05B9CB" wp14:editId="7C736DAD">
            <wp:simplePos x="0" y="0"/>
            <wp:positionH relativeFrom="column">
              <wp:posOffset>4949190</wp:posOffset>
            </wp:positionH>
            <wp:positionV relativeFrom="paragraph">
              <wp:posOffset>7833359</wp:posOffset>
            </wp:positionV>
            <wp:extent cx="1786904" cy="561975"/>
            <wp:effectExtent l="0" t="0" r="0" b="0"/>
            <wp:wrapNone/>
            <wp:docPr id="12" name="Gráfico 201" descr="marcador-de-posición-de-logotipo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 descr="marcador-de-posición-de-logotip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303" cy="567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4C5C54D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519B8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:rsidR="00D077E9" w:rsidRDefault="00C843CB" w:rsidP="00D077E9">
      <w:pPr>
        <w:pStyle w:val="Ttulo1"/>
        <w:rPr>
          <w:noProof/>
        </w:rPr>
      </w:pPr>
      <w:r>
        <w:rPr>
          <w:noProof/>
          <w:lang w:bidi="es-ES"/>
        </w:rPr>
        <w:lastRenderedPageBreak/>
        <w:t>Introducción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Tr="00DF027C">
        <w:trPr>
          <w:trHeight w:val="3546"/>
        </w:trPr>
        <w:tc>
          <w:tcPr>
            <w:tcW w:w="9999" w:type="dxa"/>
          </w:tcPr>
          <w:sdt>
            <w:sdtPr>
              <w:rPr>
                <w:noProof/>
              </w:rPr>
              <w:id w:val="1660650702"/>
              <w:placeholder>
                <w:docPart w:val="BB3B448CE9A7479480D970C5B5089D4E"/>
              </w:placeholder>
              <w:showingPlcHdr/>
              <w15:appearance w15:val="hidden"/>
            </w:sdtPr>
            <w:sdtContent>
              <w:p w:rsidR="00D077E9" w:rsidRDefault="006E5716" w:rsidP="00DF027C">
                <w:pPr>
                  <w:pStyle w:val="Ttulo2"/>
                  <w:rPr>
                    <w:noProof/>
                  </w:rPr>
                </w:pPr>
                <w:r w:rsidRPr="00DF027C">
                  <w:rPr>
                    <w:noProof/>
                    <w:lang w:bidi="es-ES"/>
                  </w:rPr>
                  <w:t>Texto del subtítulo aquí</w:t>
                </w:r>
              </w:p>
            </w:sdtContent>
          </w:sdt>
          <w:p w:rsidR="00DF027C" w:rsidRDefault="00DF027C" w:rsidP="00DF027C">
            <w:pPr>
              <w:rPr>
                <w:noProof/>
              </w:rPr>
            </w:pPr>
          </w:p>
          <w:p w:rsidR="00DF027C" w:rsidRPr="00DF027C" w:rsidRDefault="00C843CB" w:rsidP="00DF027C">
            <w:pPr>
              <w:pStyle w:val="Contenido"/>
              <w:rPr>
                <w:noProof/>
              </w:rPr>
            </w:pPr>
            <w:r>
              <w:rPr>
                <w:noProof/>
              </w:rPr>
              <w:t>Esta es la documentación técnica de este proyecto llamado Sellit.</w:t>
            </w:r>
          </w:p>
          <w:p w:rsidR="00DF027C" w:rsidRDefault="00DF027C" w:rsidP="00DF027C">
            <w:pPr>
              <w:rPr>
                <w:noProof/>
              </w:rPr>
            </w:pPr>
          </w:p>
          <w:p w:rsidR="00DF027C" w:rsidRDefault="00C843CB" w:rsidP="00C843CB">
            <w:pPr>
              <w:pStyle w:val="Contenido"/>
              <w:rPr>
                <w:noProof/>
              </w:rPr>
            </w:pPr>
            <w:r>
              <w:rPr>
                <w:noProof/>
              </w:rPr>
              <w:t>Cabe aclarar que quedan aspectos y mejoras, por falta de relevancia en el plazo estimado, no se han realizado y quedan pendientes de hacerlas en un futuro.</w:t>
            </w:r>
          </w:p>
          <w:p w:rsidR="00C843CB" w:rsidRDefault="00C843CB" w:rsidP="00C843CB">
            <w:pPr>
              <w:pStyle w:val="Contenido"/>
              <w:rPr>
                <w:noProof/>
              </w:rPr>
            </w:pPr>
          </w:p>
          <w:p w:rsidR="00C843CB" w:rsidRDefault="00C843CB" w:rsidP="00C843CB">
            <w:pPr>
              <w:pStyle w:val="Contenido"/>
              <w:rPr>
                <w:noProof/>
              </w:rPr>
            </w:pPr>
            <w:r>
              <w:rPr>
                <w:noProof/>
              </w:rPr>
              <w:t>Estas són algunas mejoras:</w:t>
            </w:r>
          </w:p>
        </w:tc>
      </w:tr>
      <w:tr w:rsidR="00DF027C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:rsidR="00DF027C" w:rsidRPr="00DF027C" w:rsidRDefault="00DF027C" w:rsidP="00DF027C">
            <w:pPr>
              <w:pStyle w:val="Textodestacado"/>
              <w:jc w:val="center"/>
              <w:rPr>
                <w:noProof/>
              </w:rPr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2A2D43BB" wp14:editId="38677565">
                      <wp:extent cx="5422005" cy="1057275"/>
                      <wp:effectExtent l="0" t="0" r="0" b="0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1057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67534" w:rsidRPr="00C843CB" w:rsidRDefault="00267534" w:rsidP="00C843CB">
                                  <w:pPr>
                                    <w:pStyle w:val="Prrafodelista"/>
                                    <w:numPr>
                                      <w:ilvl w:val="0"/>
                                      <w:numId w:val="1"/>
                                    </w:numPr>
                                    <w:spacing w:line="240" w:lineRule="auto"/>
                                    <w:rPr>
                                      <w:i/>
                                      <w:sz w:val="22"/>
                                      <w:szCs w:val="36"/>
                                      <w:lang w:bidi="es-ES"/>
                                    </w:rPr>
                                  </w:pPr>
                                  <w:r w:rsidRPr="00C843CB">
                                    <w:rPr>
                                      <w:i/>
                                      <w:sz w:val="22"/>
                                      <w:szCs w:val="36"/>
                                      <w:lang w:bidi="es-ES"/>
                                    </w:rPr>
                                    <w:t xml:space="preserve">que el </w:t>
                                  </w:r>
                                  <w:proofErr w:type="spellStart"/>
                                  <w:r w:rsidRPr="00C843CB">
                                    <w:rPr>
                                      <w:i/>
                                      <w:sz w:val="22"/>
                                      <w:szCs w:val="36"/>
                                      <w:lang w:bidi="es-ES"/>
                                    </w:rPr>
                                    <w:t>admin</w:t>
                                  </w:r>
                                  <w:proofErr w:type="spellEnd"/>
                                  <w:r w:rsidRPr="00C843CB">
                                    <w:rPr>
                                      <w:i/>
                                      <w:sz w:val="22"/>
                                      <w:szCs w:val="36"/>
                                      <w:lang w:bidi="es-ES"/>
                                    </w:rPr>
                                    <w:t xml:space="preserve"> pueda ver a </w:t>
                                  </w:r>
                                  <w:proofErr w:type="spellStart"/>
                                  <w:r w:rsidRPr="00C843CB">
                                    <w:rPr>
                                      <w:i/>
                                      <w:sz w:val="22"/>
                                      <w:szCs w:val="36"/>
                                      <w:lang w:bidi="es-ES"/>
                                    </w:rPr>
                                    <w:t>informacion</w:t>
                                  </w:r>
                                  <w:proofErr w:type="spellEnd"/>
                                  <w:r w:rsidRPr="00C843CB">
                                    <w:rPr>
                                      <w:i/>
                                      <w:sz w:val="22"/>
                                      <w:szCs w:val="36"/>
                                      <w:lang w:bidi="es-ES"/>
                                    </w:rPr>
                                    <w:t xml:space="preserve"> de </w:t>
                                  </w:r>
                                  <w:proofErr w:type="spellStart"/>
                                  <w:r w:rsidRPr="00C843CB">
                                    <w:rPr>
                                      <w:i/>
                                      <w:sz w:val="22"/>
                                      <w:szCs w:val="36"/>
                                      <w:lang w:bidi="es-ES"/>
                                    </w:rPr>
                                    <w:t>envio</w:t>
                                  </w:r>
                                  <w:proofErr w:type="spellEnd"/>
                                  <w:r w:rsidRPr="00C843CB">
                                    <w:rPr>
                                      <w:i/>
                                      <w:sz w:val="22"/>
                                      <w:szCs w:val="36"/>
                                      <w:lang w:bidi="es-ES"/>
                                    </w:rPr>
                                    <w:t xml:space="preserve"> y todo del comprador</w:t>
                                  </w:r>
                                </w:p>
                                <w:p w:rsidR="00267534" w:rsidRPr="00C843CB" w:rsidRDefault="00267534" w:rsidP="00C843CB">
                                  <w:pPr>
                                    <w:pStyle w:val="Prrafodelista"/>
                                    <w:numPr>
                                      <w:ilvl w:val="0"/>
                                      <w:numId w:val="1"/>
                                    </w:numPr>
                                    <w:spacing w:line="240" w:lineRule="auto"/>
                                    <w:rPr>
                                      <w:sz w:val="18"/>
                                    </w:rPr>
                                  </w:pPr>
                                  <w:r w:rsidRPr="00C843CB">
                                    <w:rPr>
                                      <w:i/>
                                      <w:sz w:val="22"/>
                                      <w:szCs w:val="36"/>
                                      <w:lang w:bidi="es-ES"/>
                                    </w:rPr>
                                    <w:t>añadir pasarela de pago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2D43BB" id="Cuadro de texto 7" o:spid="_x0000_s1027" type="#_x0000_t202" style="width:426.95pt;height:8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" filled="f" stroked="f" strokeweight=".5pt">
                      <v:textbox>
                        <w:txbxContent>
                          <w:p w:rsidR="00267534" w:rsidRPr="00C843CB" w:rsidRDefault="00267534" w:rsidP="00C843C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i/>
                                <w:sz w:val="22"/>
                                <w:szCs w:val="36"/>
                                <w:lang w:bidi="es-ES"/>
                              </w:rPr>
                            </w:pPr>
                            <w:r w:rsidRPr="00C843CB">
                              <w:rPr>
                                <w:i/>
                                <w:sz w:val="22"/>
                                <w:szCs w:val="36"/>
                                <w:lang w:bidi="es-ES"/>
                              </w:rPr>
                              <w:t xml:space="preserve">que el </w:t>
                            </w:r>
                            <w:proofErr w:type="spellStart"/>
                            <w:r w:rsidRPr="00C843CB">
                              <w:rPr>
                                <w:i/>
                                <w:sz w:val="22"/>
                                <w:szCs w:val="36"/>
                                <w:lang w:bidi="es-ES"/>
                              </w:rPr>
                              <w:t>admin</w:t>
                            </w:r>
                            <w:proofErr w:type="spellEnd"/>
                            <w:r w:rsidRPr="00C843CB">
                              <w:rPr>
                                <w:i/>
                                <w:sz w:val="22"/>
                                <w:szCs w:val="36"/>
                                <w:lang w:bidi="es-ES"/>
                              </w:rPr>
                              <w:t xml:space="preserve"> pueda ver a </w:t>
                            </w:r>
                            <w:proofErr w:type="spellStart"/>
                            <w:r w:rsidRPr="00C843CB">
                              <w:rPr>
                                <w:i/>
                                <w:sz w:val="22"/>
                                <w:szCs w:val="36"/>
                                <w:lang w:bidi="es-ES"/>
                              </w:rPr>
                              <w:t>informacion</w:t>
                            </w:r>
                            <w:proofErr w:type="spellEnd"/>
                            <w:r w:rsidRPr="00C843CB">
                              <w:rPr>
                                <w:i/>
                                <w:sz w:val="22"/>
                                <w:szCs w:val="36"/>
                                <w:lang w:bidi="es-ES"/>
                              </w:rPr>
                              <w:t xml:space="preserve"> de </w:t>
                            </w:r>
                            <w:proofErr w:type="spellStart"/>
                            <w:r w:rsidRPr="00C843CB">
                              <w:rPr>
                                <w:i/>
                                <w:sz w:val="22"/>
                                <w:szCs w:val="36"/>
                                <w:lang w:bidi="es-ES"/>
                              </w:rPr>
                              <w:t>envio</w:t>
                            </w:r>
                            <w:proofErr w:type="spellEnd"/>
                            <w:r w:rsidRPr="00C843CB">
                              <w:rPr>
                                <w:i/>
                                <w:sz w:val="22"/>
                                <w:szCs w:val="36"/>
                                <w:lang w:bidi="es-ES"/>
                              </w:rPr>
                              <w:t xml:space="preserve"> y todo del comprador</w:t>
                            </w:r>
                          </w:p>
                          <w:p w:rsidR="00267534" w:rsidRPr="00C843CB" w:rsidRDefault="00267534" w:rsidP="00C843CB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rPr>
                                <w:sz w:val="18"/>
                              </w:rPr>
                            </w:pPr>
                            <w:r w:rsidRPr="00C843CB">
                              <w:rPr>
                                <w:i/>
                                <w:sz w:val="22"/>
                                <w:szCs w:val="36"/>
                                <w:lang w:bidi="es-ES"/>
                              </w:rPr>
                              <w:t>añadir pasarela de pago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C843CB" w:rsidRDefault="00C843CB">
      <w:r>
        <w:br w:type="page"/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F027C" w:rsidTr="00DF027C">
        <w:trPr>
          <w:trHeight w:val="5931"/>
        </w:trPr>
        <w:tc>
          <w:tcPr>
            <w:tcW w:w="9999" w:type="dxa"/>
          </w:tcPr>
          <w:p w:rsidR="00C843CB" w:rsidRDefault="00C843CB" w:rsidP="00C843CB">
            <w:pPr>
              <w:pStyle w:val="Ttulo1"/>
              <w:rPr>
                <w:noProof/>
              </w:rPr>
            </w:pPr>
            <w:r>
              <w:rPr>
                <w:noProof/>
                <w:lang w:bidi="es-ES"/>
              </w:rPr>
              <w:lastRenderedPageBreak/>
              <w:t xml:space="preserve">Tecnologías escogidas </w:t>
            </w:r>
          </w:p>
          <w:sdt>
            <w:sdtPr>
              <w:rPr>
                <w:noProof/>
              </w:rPr>
              <w:id w:val="128597370"/>
              <w:placeholder>
                <w:docPart w:val="CC2A39E6F0CE46C8A76CED6547EBBAE0"/>
              </w:placeholder>
              <w15:appearance w15:val="hidden"/>
            </w:sdtPr>
            <w:sdtContent>
              <w:p w:rsidR="00C843CB" w:rsidRDefault="00C843CB" w:rsidP="00C843CB">
                <w:pPr>
                  <w:pStyle w:val="Ttulo2"/>
                  <w:rPr>
                    <w:rFonts w:eastAsiaTheme="minorEastAsia" w:cstheme="minorBidi"/>
                    <w:noProof/>
                    <w:sz w:val="28"/>
                    <w:szCs w:val="22"/>
                  </w:rPr>
                </w:pPr>
                <w:r>
                  <w:rPr>
                    <w:noProof/>
                  </w:rPr>
                  <w:t>Frontend</w:t>
                </w:r>
              </w:p>
            </w:sdtContent>
          </w:sdt>
          <w:p w:rsidR="00DF027C" w:rsidRDefault="00DF027C" w:rsidP="00DF027C">
            <w:pPr>
              <w:pStyle w:val="Textodestacado"/>
              <w:rPr>
                <w:i/>
                <w:noProof/>
                <w:sz w:val="36"/>
              </w:rPr>
            </w:pPr>
          </w:p>
          <w:p w:rsidR="00DF027C" w:rsidRDefault="00C843CB" w:rsidP="00DF027C">
            <w:pPr>
              <w:pStyle w:val="Contenido"/>
              <w:rPr>
                <w:noProof/>
              </w:rPr>
            </w:pPr>
            <w:r>
              <w:rPr>
                <w:noProof/>
              </w:rPr>
              <w:t>Para este proyecto, en el apartado Frontend he decidido escoger el framework Angular.</w:t>
            </w:r>
          </w:p>
          <w:p w:rsidR="00C843CB" w:rsidRPr="00DF027C" w:rsidRDefault="00C843CB" w:rsidP="00DF027C">
            <w:pPr>
              <w:pStyle w:val="Contenido"/>
              <w:rPr>
                <w:noProof/>
              </w:rPr>
            </w:pPr>
          </w:p>
          <w:p w:rsidR="00DF027C" w:rsidRDefault="00DF027C" w:rsidP="00DF027C">
            <w:pPr>
              <w:pStyle w:val="Contenido"/>
              <w:rPr>
                <w:noProof/>
              </w:rPr>
            </w:pPr>
          </w:p>
          <w:p w:rsidR="00C843CB" w:rsidRDefault="00C843CB" w:rsidP="00C843CB">
            <w:pPr>
              <w:pStyle w:val="Contenido"/>
            </w:pPr>
            <w:r>
              <w:t>Angular es una excelente opción para construir aplicaciones web modernas y escalables por varias razones:</w:t>
            </w:r>
          </w:p>
          <w:p w:rsidR="00D102FA" w:rsidRDefault="00D102FA" w:rsidP="00C843CB">
            <w:pPr>
              <w:pStyle w:val="Contenido"/>
              <w:rPr>
                <w:rFonts w:eastAsia="Times New Roman"/>
                <w:color w:val="auto"/>
                <w:sz w:val="24"/>
                <w:szCs w:val="24"/>
              </w:rPr>
            </w:pPr>
          </w:p>
          <w:p w:rsidR="00C843CB" w:rsidRDefault="00C843CB" w:rsidP="00C843CB">
            <w:pPr>
              <w:pStyle w:val="Contenido"/>
              <w:numPr>
                <w:ilvl w:val="0"/>
                <w:numId w:val="3"/>
              </w:numPr>
            </w:pPr>
            <w:r>
              <w:t xml:space="preserve">Potente </w:t>
            </w:r>
            <w:proofErr w:type="spellStart"/>
            <w:r>
              <w:t>framework</w:t>
            </w:r>
            <w:proofErr w:type="spellEnd"/>
            <w:r>
              <w:t xml:space="preserve">: Angular es un </w:t>
            </w:r>
            <w:proofErr w:type="spellStart"/>
            <w:r>
              <w:t>framework</w:t>
            </w:r>
            <w:proofErr w:type="spellEnd"/>
            <w:r>
              <w:t xml:space="preserve"> potente que proporciona una gran cantidad de herramientas y funcionalidades para construir aplicaciones web complejas.</w:t>
            </w:r>
          </w:p>
          <w:p w:rsidR="00C843CB" w:rsidRDefault="00C843CB" w:rsidP="00C843CB">
            <w:pPr>
              <w:pStyle w:val="Contenido"/>
              <w:ind w:left="720"/>
            </w:pPr>
          </w:p>
          <w:p w:rsidR="00C843CB" w:rsidRDefault="00C843CB" w:rsidP="00C843CB">
            <w:pPr>
              <w:pStyle w:val="Contenido"/>
              <w:numPr>
                <w:ilvl w:val="0"/>
                <w:numId w:val="3"/>
              </w:numPr>
            </w:pPr>
            <w:r>
              <w:t>Mantenibilidad: La estructura de componentes de Angular hace que el código sea fácil de mantener y escalar.</w:t>
            </w:r>
          </w:p>
          <w:p w:rsidR="00C843CB" w:rsidRDefault="00C843CB" w:rsidP="00C843CB">
            <w:pPr>
              <w:pStyle w:val="Contenido"/>
            </w:pPr>
          </w:p>
          <w:p w:rsidR="00C843CB" w:rsidRDefault="00C843CB" w:rsidP="00C843CB">
            <w:pPr>
              <w:pStyle w:val="Contenido"/>
              <w:numPr>
                <w:ilvl w:val="0"/>
                <w:numId w:val="3"/>
              </w:numPr>
            </w:pPr>
            <w:r>
              <w:t>Modularidad: Angular permite crear aplicaciones modulares mediante la utilización de módulos, lo que facilita la organización y estructuración del código.</w:t>
            </w:r>
          </w:p>
          <w:p w:rsidR="00C843CB" w:rsidRDefault="00C843CB" w:rsidP="00C843CB">
            <w:pPr>
              <w:pStyle w:val="Contenido"/>
            </w:pPr>
          </w:p>
          <w:p w:rsidR="00D102FA" w:rsidRDefault="00D102FA" w:rsidP="00C843CB">
            <w:pPr>
              <w:pStyle w:val="Contenido"/>
            </w:pPr>
          </w:p>
          <w:p w:rsidR="00C843CB" w:rsidRDefault="00D102FA" w:rsidP="00C843CB">
            <w:pPr>
              <w:pStyle w:val="Contenido"/>
            </w:pPr>
            <w:r>
              <w:t xml:space="preserve">Por estas razones he escogido este </w:t>
            </w:r>
            <w:proofErr w:type="spellStart"/>
            <w:r>
              <w:t>framwork</w:t>
            </w:r>
            <w:proofErr w:type="spellEnd"/>
            <w:r>
              <w:t>.</w:t>
            </w:r>
          </w:p>
          <w:p w:rsidR="00DF027C" w:rsidRDefault="00C843CB" w:rsidP="00C843CB">
            <w:pPr>
              <w:pStyle w:val="Contenido"/>
              <w:rPr>
                <w:i/>
                <w:noProof/>
                <w:sz w:val="36"/>
              </w:rPr>
            </w:pPr>
            <w:r>
              <w:rPr>
                <w:i/>
                <w:noProof/>
                <w:sz w:val="36"/>
              </w:rPr>
              <w:t xml:space="preserve"> </w:t>
            </w:r>
          </w:p>
          <w:p w:rsidR="00DF027C" w:rsidRDefault="00DF027C" w:rsidP="00DF027C">
            <w:pPr>
              <w:pStyle w:val="Contenido"/>
              <w:rPr>
                <w:i/>
                <w:noProof/>
                <w:sz w:val="36"/>
              </w:rPr>
            </w:pPr>
          </w:p>
        </w:tc>
      </w:tr>
    </w:tbl>
    <w:p w:rsidR="00AB02A7" w:rsidRDefault="00AB02A7" w:rsidP="00DF027C">
      <w:pPr>
        <w:rPr>
          <w:noProof/>
        </w:rPr>
      </w:pPr>
    </w:p>
    <w:p w:rsidR="0087605E" w:rsidRDefault="0087605E" w:rsidP="00AB02A7">
      <w:pPr>
        <w:spacing w:after="200"/>
        <w:rPr>
          <w:noProof/>
        </w:rPr>
      </w:pPr>
    </w:p>
    <w:p w:rsidR="00D102FA" w:rsidRDefault="00D102FA" w:rsidP="00AB02A7">
      <w:pPr>
        <w:spacing w:after="200"/>
        <w:rPr>
          <w:noProof/>
        </w:rPr>
      </w:pPr>
    </w:p>
    <w:p w:rsidR="00D102FA" w:rsidRDefault="00D102FA">
      <w:pPr>
        <w:spacing w:after="200"/>
        <w:rPr>
          <w:noProof/>
        </w:rPr>
      </w:pPr>
      <w:r>
        <w:rPr>
          <w:noProof/>
        </w:rPr>
        <w:br w:type="page"/>
      </w:r>
    </w:p>
    <w:p w:rsidR="00D102FA" w:rsidRDefault="00D102FA" w:rsidP="00D102FA">
      <w:pPr>
        <w:pStyle w:val="Ttulo1"/>
        <w:rPr>
          <w:noProof/>
        </w:rPr>
      </w:pPr>
      <w:r>
        <w:rPr>
          <w:noProof/>
          <w:lang w:bidi="es-ES"/>
        </w:rPr>
        <w:lastRenderedPageBreak/>
        <w:t xml:space="preserve">Tecnologías escogidas </w:t>
      </w:r>
    </w:p>
    <w:sdt>
      <w:sdtPr>
        <w:rPr>
          <w:noProof/>
        </w:rPr>
        <w:id w:val="-2115054881"/>
        <w:placeholder>
          <w:docPart w:val="819C00D55ED044D08E0F6D081D6C6A08"/>
        </w:placeholder>
        <w15:appearance w15:val="hidden"/>
      </w:sdtPr>
      <w:sdtContent>
        <w:p w:rsidR="00D102FA" w:rsidRDefault="00D102FA" w:rsidP="00D102FA">
          <w:pPr>
            <w:pStyle w:val="Ttulo2"/>
            <w:rPr>
              <w:rFonts w:eastAsiaTheme="minorEastAsia" w:cstheme="minorBidi"/>
              <w:noProof/>
              <w:sz w:val="28"/>
              <w:szCs w:val="22"/>
            </w:rPr>
          </w:pPr>
          <w:r>
            <w:rPr>
              <w:noProof/>
            </w:rPr>
            <w:t>Backend</w:t>
          </w:r>
        </w:p>
      </w:sdtContent>
    </w:sdt>
    <w:p w:rsidR="00D102FA" w:rsidRDefault="00D102FA" w:rsidP="00D102FA">
      <w:pPr>
        <w:pStyle w:val="Textodestacado"/>
        <w:rPr>
          <w:i/>
          <w:noProof/>
          <w:sz w:val="36"/>
        </w:rPr>
      </w:pPr>
    </w:p>
    <w:p w:rsidR="00D102FA" w:rsidRDefault="00D102FA" w:rsidP="00D102FA">
      <w:pPr>
        <w:pStyle w:val="Contenido"/>
        <w:rPr>
          <w:noProof/>
        </w:rPr>
      </w:pPr>
      <w:r>
        <w:rPr>
          <w:noProof/>
        </w:rPr>
        <w:t>Para este proyecto, en el apartado Backend he decidido escoger NodeJS.</w:t>
      </w:r>
    </w:p>
    <w:p w:rsidR="00D102FA" w:rsidRPr="00DF027C" w:rsidRDefault="00D102FA" w:rsidP="00D102FA">
      <w:pPr>
        <w:pStyle w:val="Contenido"/>
        <w:rPr>
          <w:noProof/>
        </w:rPr>
      </w:pPr>
    </w:p>
    <w:p w:rsidR="00D102FA" w:rsidRDefault="00D102FA" w:rsidP="00D102FA">
      <w:pPr>
        <w:pStyle w:val="Contenido"/>
        <w:rPr>
          <w:noProof/>
        </w:rPr>
      </w:pPr>
    </w:p>
    <w:p w:rsidR="00D102FA" w:rsidRDefault="00D102FA" w:rsidP="00D102FA">
      <w:pPr>
        <w:pStyle w:val="Contenido"/>
      </w:pPr>
      <w:r>
        <w:t>Angular es una excelente opción para construir aplicaciones web modernas y escalables por varias razones:</w:t>
      </w:r>
    </w:p>
    <w:p w:rsidR="00D102FA" w:rsidRDefault="00D102FA" w:rsidP="00D102FA">
      <w:pPr>
        <w:pStyle w:val="Contenido"/>
        <w:rPr>
          <w:rFonts w:eastAsia="Times New Roman"/>
          <w:color w:val="auto"/>
          <w:sz w:val="24"/>
          <w:szCs w:val="24"/>
        </w:rPr>
      </w:pPr>
    </w:p>
    <w:p w:rsidR="00D102FA" w:rsidRDefault="00D102FA" w:rsidP="00D102FA">
      <w:pPr>
        <w:pStyle w:val="Contenido"/>
        <w:numPr>
          <w:ilvl w:val="0"/>
          <w:numId w:val="6"/>
        </w:numPr>
        <w:rPr>
          <w:lang w:eastAsia="es-ES"/>
        </w:rPr>
      </w:pPr>
      <w:r w:rsidRPr="00D102FA">
        <w:rPr>
          <w:lang w:eastAsia="es-ES"/>
        </w:rPr>
        <w:t>Velocidad: Node.js está construido sobre el motor V8 de Google, lo que significa que es extremadamente rápido y eficiente.</w:t>
      </w:r>
    </w:p>
    <w:p w:rsidR="00D102FA" w:rsidRPr="00D102FA" w:rsidRDefault="00D102FA" w:rsidP="00D102FA">
      <w:pPr>
        <w:pStyle w:val="Contenido"/>
        <w:ind w:left="720"/>
        <w:rPr>
          <w:lang w:eastAsia="es-ES"/>
        </w:rPr>
      </w:pPr>
    </w:p>
    <w:p w:rsidR="00D102FA" w:rsidRDefault="00D102FA" w:rsidP="00D102FA">
      <w:pPr>
        <w:pStyle w:val="Contenido"/>
        <w:numPr>
          <w:ilvl w:val="0"/>
          <w:numId w:val="6"/>
        </w:numPr>
        <w:rPr>
          <w:lang w:eastAsia="es-ES"/>
        </w:rPr>
      </w:pPr>
      <w:r w:rsidRPr="00D102FA">
        <w:rPr>
          <w:lang w:eastAsia="es-ES"/>
        </w:rPr>
        <w:t>Escalabilidad: Node.js es perfecto para aplicaciones de alta escalabilidad, ya que puede manejar una gran cantidad de solicitudes simultáneas sin afectar el rendimiento.</w:t>
      </w:r>
    </w:p>
    <w:p w:rsidR="00D102FA" w:rsidRPr="00D102FA" w:rsidRDefault="00D102FA" w:rsidP="00D102FA">
      <w:pPr>
        <w:pStyle w:val="Contenido"/>
        <w:rPr>
          <w:lang w:eastAsia="es-ES"/>
        </w:rPr>
      </w:pPr>
    </w:p>
    <w:p w:rsidR="00D102FA" w:rsidRDefault="00D102FA" w:rsidP="00D102FA">
      <w:pPr>
        <w:pStyle w:val="Contenido"/>
        <w:numPr>
          <w:ilvl w:val="0"/>
          <w:numId w:val="6"/>
        </w:numPr>
        <w:rPr>
          <w:lang w:eastAsia="es-ES"/>
        </w:rPr>
      </w:pPr>
      <w:r w:rsidRPr="00D102FA">
        <w:rPr>
          <w:lang w:eastAsia="es-ES"/>
        </w:rPr>
        <w:t>Flexibilidad: Node.js puede ser utilizado para una amplia variedad de aplicaciones, desde el desarrollo de aplicaciones web hasta la creación de herramientas de línea de comandos.</w:t>
      </w:r>
    </w:p>
    <w:p w:rsidR="00D102FA" w:rsidRPr="00D102FA" w:rsidRDefault="00D102FA" w:rsidP="00D102FA">
      <w:pPr>
        <w:pStyle w:val="Contenido"/>
        <w:rPr>
          <w:lang w:eastAsia="es-ES"/>
        </w:rPr>
      </w:pPr>
    </w:p>
    <w:p w:rsidR="00D102FA" w:rsidRDefault="00D102FA" w:rsidP="00D102FA">
      <w:pPr>
        <w:pStyle w:val="Contenido"/>
        <w:numPr>
          <w:ilvl w:val="0"/>
          <w:numId w:val="6"/>
        </w:numPr>
        <w:rPr>
          <w:lang w:eastAsia="es-ES"/>
        </w:rPr>
      </w:pPr>
      <w:r w:rsidRPr="00D102FA">
        <w:rPr>
          <w:lang w:eastAsia="es-ES"/>
        </w:rPr>
        <w:t xml:space="preserve">Fácil aprendizaje: Node.js utiliza JavaScript como lenguaje de programación, lo que significa </w:t>
      </w:r>
      <w:proofErr w:type="gramStart"/>
      <w:r w:rsidRPr="00D102FA">
        <w:rPr>
          <w:lang w:eastAsia="es-ES"/>
        </w:rPr>
        <w:t>que</w:t>
      </w:r>
      <w:proofErr w:type="gramEnd"/>
      <w:r w:rsidRPr="00D102FA">
        <w:rPr>
          <w:lang w:eastAsia="es-ES"/>
        </w:rPr>
        <w:t xml:space="preserve"> si ya tienes experiencia con JavaScript en el </w:t>
      </w:r>
      <w:proofErr w:type="spellStart"/>
      <w:r w:rsidRPr="00D102FA">
        <w:rPr>
          <w:lang w:eastAsia="es-ES"/>
        </w:rPr>
        <w:t>frontend</w:t>
      </w:r>
      <w:proofErr w:type="spellEnd"/>
      <w:r w:rsidRPr="00D102FA">
        <w:rPr>
          <w:lang w:eastAsia="es-ES"/>
        </w:rPr>
        <w:t xml:space="preserve">, es fácil de aprender y comenzar a utilizar en el </w:t>
      </w:r>
      <w:proofErr w:type="spellStart"/>
      <w:r w:rsidRPr="00D102FA">
        <w:rPr>
          <w:lang w:eastAsia="es-ES"/>
        </w:rPr>
        <w:t>backend</w:t>
      </w:r>
      <w:proofErr w:type="spellEnd"/>
      <w:r w:rsidRPr="00D102FA">
        <w:rPr>
          <w:lang w:eastAsia="es-ES"/>
        </w:rPr>
        <w:t>.</w:t>
      </w:r>
    </w:p>
    <w:p w:rsidR="00D102FA" w:rsidRPr="00D102FA" w:rsidRDefault="00D102FA" w:rsidP="00D102FA">
      <w:pPr>
        <w:pStyle w:val="Contenido"/>
        <w:rPr>
          <w:lang w:eastAsia="es-ES"/>
        </w:rPr>
      </w:pPr>
    </w:p>
    <w:p w:rsidR="00D102FA" w:rsidRDefault="00D102FA" w:rsidP="00D102FA">
      <w:pPr>
        <w:pStyle w:val="Contenido"/>
        <w:numPr>
          <w:ilvl w:val="0"/>
          <w:numId w:val="6"/>
        </w:numPr>
        <w:rPr>
          <w:lang w:eastAsia="es-ES"/>
        </w:rPr>
      </w:pPr>
      <w:r w:rsidRPr="00D102FA">
        <w:rPr>
          <w:lang w:eastAsia="es-ES"/>
        </w:rPr>
        <w:t>Manejo de datos en tiempo real: Node.js es ideal para aplicaciones en tiempo real, ya que permite la comunicación bidireccional en tiempo real entre el cliente y el servidor.</w:t>
      </w:r>
    </w:p>
    <w:p w:rsidR="00D102FA" w:rsidRDefault="00D102FA" w:rsidP="00D102FA">
      <w:pPr>
        <w:pStyle w:val="Contenido"/>
      </w:pPr>
    </w:p>
    <w:p w:rsidR="00C77173" w:rsidRDefault="00C77173" w:rsidP="00D102FA">
      <w:pPr>
        <w:pStyle w:val="Contenido"/>
      </w:pPr>
      <w:r>
        <w:t xml:space="preserve">Por estas razones he escogido </w:t>
      </w:r>
      <w:proofErr w:type="spellStart"/>
      <w:r>
        <w:t>NodeJS</w:t>
      </w:r>
      <w:proofErr w:type="spellEnd"/>
      <w:r>
        <w:t>.</w:t>
      </w:r>
    </w:p>
    <w:p w:rsidR="00C77173" w:rsidRDefault="00C77173" w:rsidP="00D102FA">
      <w:pPr>
        <w:pStyle w:val="Contenido"/>
      </w:pPr>
    </w:p>
    <w:p w:rsidR="00C77173" w:rsidRDefault="00C77173" w:rsidP="00D102FA">
      <w:pPr>
        <w:pStyle w:val="Contenido"/>
      </w:pPr>
      <w:r>
        <w:t xml:space="preserve">A parte, he implementado la librería </w:t>
      </w:r>
      <w:proofErr w:type="spellStart"/>
      <w:r>
        <w:t>express</w:t>
      </w:r>
      <w:proofErr w:type="spellEnd"/>
      <w:r>
        <w:t>. Esta facilita muchas funcionalidades y reduce la cantidad de código.</w:t>
      </w:r>
    </w:p>
    <w:p w:rsidR="00C77173" w:rsidRDefault="00C77173" w:rsidP="00D102FA">
      <w:pPr>
        <w:pStyle w:val="Contenido"/>
      </w:pPr>
    </w:p>
    <w:p w:rsidR="00D102FA" w:rsidRDefault="00D102FA">
      <w:pPr>
        <w:spacing w:after="200"/>
        <w:rPr>
          <w:b w:val="0"/>
          <w:i/>
          <w:noProof/>
          <w:sz w:val="36"/>
        </w:rPr>
      </w:pPr>
    </w:p>
    <w:p w:rsidR="00D102FA" w:rsidRDefault="00D102FA" w:rsidP="00D102FA">
      <w:pPr>
        <w:pStyle w:val="Ttulo1"/>
        <w:rPr>
          <w:noProof/>
        </w:rPr>
      </w:pPr>
      <w:r>
        <w:rPr>
          <w:noProof/>
          <w:lang w:bidi="es-ES"/>
        </w:rPr>
        <w:lastRenderedPageBreak/>
        <w:t xml:space="preserve">Tecnologías escogidas </w:t>
      </w:r>
    </w:p>
    <w:sdt>
      <w:sdtPr>
        <w:rPr>
          <w:noProof/>
        </w:rPr>
        <w:id w:val="420842240"/>
        <w:placeholder>
          <w:docPart w:val="D11A33B5520240D2B17A59A522EB81D4"/>
        </w:placeholder>
        <w15:appearance w15:val="hidden"/>
      </w:sdtPr>
      <w:sdtContent>
        <w:p w:rsidR="00D102FA" w:rsidRDefault="00D102FA" w:rsidP="00D102FA">
          <w:pPr>
            <w:pStyle w:val="Ttulo2"/>
            <w:rPr>
              <w:rFonts w:eastAsiaTheme="minorEastAsia" w:cstheme="minorBidi"/>
              <w:noProof/>
              <w:sz w:val="28"/>
              <w:szCs w:val="22"/>
            </w:rPr>
          </w:pPr>
          <w:r>
            <w:rPr>
              <w:noProof/>
            </w:rPr>
            <w:t>Base de datos</w:t>
          </w:r>
        </w:p>
      </w:sdtContent>
    </w:sdt>
    <w:p w:rsidR="00D102FA" w:rsidRDefault="00D102FA" w:rsidP="00D102FA">
      <w:pPr>
        <w:pStyle w:val="Textodestacado"/>
        <w:rPr>
          <w:i/>
          <w:noProof/>
          <w:sz w:val="36"/>
        </w:rPr>
      </w:pPr>
    </w:p>
    <w:p w:rsidR="00D102FA" w:rsidRDefault="00D102FA" w:rsidP="00D102FA">
      <w:pPr>
        <w:pStyle w:val="Contenido"/>
        <w:rPr>
          <w:noProof/>
        </w:rPr>
      </w:pPr>
      <w:r>
        <w:rPr>
          <w:noProof/>
        </w:rPr>
        <w:t>Para este proyecto, he usado MongoDB como DB.</w:t>
      </w:r>
    </w:p>
    <w:p w:rsidR="00D102FA" w:rsidRPr="00DF027C" w:rsidRDefault="00D102FA" w:rsidP="00D102FA">
      <w:pPr>
        <w:pStyle w:val="Contenido"/>
        <w:rPr>
          <w:noProof/>
        </w:rPr>
      </w:pPr>
    </w:p>
    <w:p w:rsidR="00D102FA" w:rsidRDefault="00D102FA" w:rsidP="00D102FA">
      <w:pPr>
        <w:pStyle w:val="Contenido"/>
        <w:rPr>
          <w:noProof/>
        </w:rPr>
      </w:pPr>
    </w:p>
    <w:p w:rsidR="00D102FA" w:rsidRDefault="00D102FA" w:rsidP="00D102FA">
      <w:pPr>
        <w:pStyle w:val="Contenido"/>
      </w:pPr>
      <w:r>
        <w:t>Angular es una excelente opción para construir aplicaciones web modernas y escalables por varias razones:</w:t>
      </w:r>
    </w:p>
    <w:p w:rsidR="00D102FA" w:rsidRDefault="00D102FA" w:rsidP="00D102FA">
      <w:pPr>
        <w:pStyle w:val="Contenido"/>
        <w:rPr>
          <w:rFonts w:eastAsia="Times New Roman"/>
          <w:color w:val="auto"/>
          <w:sz w:val="24"/>
          <w:szCs w:val="24"/>
        </w:rPr>
      </w:pPr>
    </w:p>
    <w:p w:rsidR="00D102FA" w:rsidRDefault="00D102FA" w:rsidP="00D102FA">
      <w:pPr>
        <w:pStyle w:val="Contenido"/>
        <w:numPr>
          <w:ilvl w:val="0"/>
          <w:numId w:val="8"/>
        </w:numPr>
        <w:rPr>
          <w:lang w:eastAsia="es-ES"/>
        </w:rPr>
      </w:pPr>
      <w:r w:rsidRPr="00D102FA">
        <w:rPr>
          <w:lang w:eastAsia="es-ES"/>
        </w:rPr>
        <w:t xml:space="preserve">Flexibilidad: </w:t>
      </w:r>
      <w:proofErr w:type="spellStart"/>
      <w:r w:rsidRPr="00D102FA">
        <w:rPr>
          <w:lang w:eastAsia="es-ES"/>
        </w:rPr>
        <w:t>MongoDB</w:t>
      </w:r>
      <w:proofErr w:type="spellEnd"/>
      <w:r w:rsidRPr="00D102FA">
        <w:rPr>
          <w:lang w:eastAsia="es-ES"/>
        </w:rPr>
        <w:t xml:space="preserve"> es una base de datos </w:t>
      </w:r>
      <w:proofErr w:type="spellStart"/>
      <w:r w:rsidRPr="00D102FA">
        <w:rPr>
          <w:lang w:eastAsia="es-ES"/>
        </w:rPr>
        <w:t>NoSQL</w:t>
      </w:r>
      <w:proofErr w:type="spellEnd"/>
      <w:r w:rsidRPr="00D102FA">
        <w:rPr>
          <w:lang w:eastAsia="es-ES"/>
        </w:rPr>
        <w:t>, lo que significa que no utiliza una estructura fija de tablas y relaciones como una base de datos relacional. Esto hace que sea muy flexible y adaptable a diferentes tipos de datos y aplicaciones.</w:t>
      </w:r>
    </w:p>
    <w:p w:rsidR="00D102FA" w:rsidRPr="00D102FA" w:rsidRDefault="00D102FA" w:rsidP="00D102FA">
      <w:pPr>
        <w:pStyle w:val="Contenido"/>
        <w:ind w:left="720"/>
        <w:rPr>
          <w:lang w:eastAsia="es-ES"/>
        </w:rPr>
      </w:pPr>
    </w:p>
    <w:p w:rsidR="008851C4" w:rsidRDefault="00D102FA" w:rsidP="008851C4">
      <w:pPr>
        <w:pStyle w:val="Contenido"/>
        <w:numPr>
          <w:ilvl w:val="0"/>
          <w:numId w:val="8"/>
        </w:numPr>
        <w:rPr>
          <w:lang w:eastAsia="es-ES"/>
        </w:rPr>
      </w:pPr>
      <w:r w:rsidRPr="00D102FA">
        <w:rPr>
          <w:lang w:eastAsia="es-ES"/>
        </w:rPr>
        <w:t xml:space="preserve">Escalabilidad: </w:t>
      </w:r>
      <w:proofErr w:type="spellStart"/>
      <w:r w:rsidRPr="00D102FA">
        <w:rPr>
          <w:lang w:eastAsia="es-ES"/>
        </w:rPr>
        <w:t>MongoDB</w:t>
      </w:r>
      <w:proofErr w:type="spellEnd"/>
      <w:r w:rsidRPr="00D102FA">
        <w:rPr>
          <w:lang w:eastAsia="es-ES"/>
        </w:rPr>
        <w:t xml:space="preserve"> es muy escalable, lo que significa que puede manejar grandes volúmenes de datos y un alto número de solicitudes de manera efectiva. </w:t>
      </w:r>
    </w:p>
    <w:p w:rsidR="008851C4" w:rsidRPr="00D102FA" w:rsidRDefault="008851C4" w:rsidP="008851C4">
      <w:pPr>
        <w:pStyle w:val="Contenido"/>
        <w:ind w:left="720"/>
        <w:rPr>
          <w:lang w:eastAsia="es-ES"/>
        </w:rPr>
      </w:pPr>
    </w:p>
    <w:p w:rsidR="00D102FA" w:rsidRDefault="00D102FA" w:rsidP="00D102FA">
      <w:pPr>
        <w:pStyle w:val="Contenido"/>
        <w:numPr>
          <w:ilvl w:val="0"/>
          <w:numId w:val="8"/>
        </w:numPr>
        <w:rPr>
          <w:lang w:eastAsia="es-ES"/>
        </w:rPr>
      </w:pPr>
      <w:r w:rsidRPr="00D102FA">
        <w:rPr>
          <w:lang w:eastAsia="es-ES"/>
        </w:rPr>
        <w:t xml:space="preserve">Documentos BSON: </w:t>
      </w:r>
      <w:proofErr w:type="spellStart"/>
      <w:r w:rsidRPr="00D102FA">
        <w:rPr>
          <w:lang w:eastAsia="es-ES"/>
        </w:rPr>
        <w:t>MongoDB</w:t>
      </w:r>
      <w:proofErr w:type="spellEnd"/>
      <w:r w:rsidRPr="00D102FA">
        <w:rPr>
          <w:lang w:eastAsia="es-ES"/>
        </w:rPr>
        <w:t xml:space="preserve"> utiliza un formato de almacenamiento de datos llamado BSON, que es muy similar a JSON. Este formato es muy fácil de leer y escribir para los desarrolladores, lo que facilita el trabajo con la base de datos.</w:t>
      </w:r>
    </w:p>
    <w:p w:rsidR="008851C4" w:rsidRPr="00D102FA" w:rsidRDefault="008851C4" w:rsidP="008851C4">
      <w:pPr>
        <w:pStyle w:val="Contenido"/>
        <w:rPr>
          <w:lang w:eastAsia="es-ES"/>
        </w:rPr>
      </w:pPr>
    </w:p>
    <w:p w:rsidR="00D102FA" w:rsidRDefault="00D102FA" w:rsidP="00D102FA">
      <w:pPr>
        <w:pStyle w:val="Contenido"/>
        <w:numPr>
          <w:ilvl w:val="0"/>
          <w:numId w:val="8"/>
        </w:numPr>
        <w:rPr>
          <w:lang w:eastAsia="es-ES"/>
        </w:rPr>
      </w:pPr>
      <w:r w:rsidRPr="00D102FA">
        <w:rPr>
          <w:lang w:eastAsia="es-ES"/>
        </w:rPr>
        <w:t xml:space="preserve">Alto rendimiento: </w:t>
      </w:r>
      <w:proofErr w:type="spellStart"/>
      <w:r w:rsidRPr="00D102FA">
        <w:rPr>
          <w:lang w:eastAsia="es-ES"/>
        </w:rPr>
        <w:t>MongoDB</w:t>
      </w:r>
      <w:proofErr w:type="spellEnd"/>
      <w:r w:rsidRPr="00D102FA">
        <w:rPr>
          <w:lang w:eastAsia="es-ES"/>
        </w:rPr>
        <w:t xml:space="preserve"> es conocido por su alto rendimiento y velocidad. Debido a su arquitectura de almacenamiento en memoria, puede procesar solicitudes rápidamente y manejar grandes volúmenes de datos sin comprometer la velocidad.</w:t>
      </w:r>
    </w:p>
    <w:p w:rsidR="008851C4" w:rsidRDefault="008851C4" w:rsidP="008851C4">
      <w:pPr>
        <w:pStyle w:val="Prrafodelista"/>
        <w:rPr>
          <w:lang w:eastAsia="es-ES"/>
        </w:rPr>
      </w:pPr>
    </w:p>
    <w:p w:rsidR="008851C4" w:rsidRPr="00D102FA" w:rsidRDefault="008851C4" w:rsidP="008851C4">
      <w:pPr>
        <w:pStyle w:val="Contenido"/>
        <w:ind w:left="720"/>
        <w:rPr>
          <w:lang w:eastAsia="es-ES"/>
        </w:rPr>
      </w:pPr>
    </w:p>
    <w:p w:rsidR="00C77173" w:rsidRDefault="00D102FA" w:rsidP="00D102FA">
      <w:pPr>
        <w:pStyle w:val="Contenido"/>
      </w:pPr>
      <w:r>
        <w:t xml:space="preserve">Por estas razones he escogido </w:t>
      </w:r>
      <w:proofErr w:type="spellStart"/>
      <w:r w:rsidR="008851C4">
        <w:t>MongoDB</w:t>
      </w:r>
      <w:proofErr w:type="spellEnd"/>
      <w:r w:rsidR="008851C4">
        <w:t xml:space="preserve"> como DB del proyecto</w:t>
      </w:r>
      <w:r>
        <w:t>.</w:t>
      </w:r>
    </w:p>
    <w:p w:rsidR="00C77173" w:rsidRDefault="00C77173">
      <w:pPr>
        <w:spacing w:after="200"/>
        <w:rPr>
          <w:b w:val="0"/>
        </w:rPr>
      </w:pPr>
      <w:r>
        <w:br w:type="page"/>
      </w:r>
    </w:p>
    <w:p w:rsidR="00C77173" w:rsidRDefault="00C77173" w:rsidP="00C77173">
      <w:pPr>
        <w:pStyle w:val="Ttulo1"/>
        <w:rPr>
          <w:noProof/>
        </w:rPr>
      </w:pPr>
      <w:r>
        <w:rPr>
          <w:noProof/>
          <w:lang w:bidi="es-ES"/>
        </w:rPr>
        <w:lastRenderedPageBreak/>
        <w:t>Funcionalidades Técnicas</w:t>
      </w:r>
    </w:p>
    <w:sdt>
      <w:sdtPr>
        <w:rPr>
          <w:noProof/>
        </w:rPr>
        <w:id w:val="262424529"/>
        <w:placeholder>
          <w:docPart w:val="F4FBC51299014014ADA81F76BCB4C487"/>
        </w:placeholder>
        <w15:appearance w15:val="hidden"/>
      </w:sdtPr>
      <w:sdtContent>
        <w:p w:rsidR="00C77173" w:rsidRDefault="00C77173" w:rsidP="00C77173">
          <w:pPr>
            <w:pStyle w:val="Ttulo2"/>
            <w:rPr>
              <w:rFonts w:eastAsiaTheme="minorEastAsia" w:cstheme="minorBidi"/>
              <w:noProof/>
              <w:sz w:val="28"/>
              <w:szCs w:val="22"/>
            </w:rPr>
          </w:pPr>
          <w:r>
            <w:rPr>
              <w:noProof/>
            </w:rPr>
            <w:t>Backend</w:t>
          </w:r>
        </w:p>
      </w:sdtContent>
    </w:sdt>
    <w:p w:rsidR="00C77173" w:rsidRDefault="00C77173" w:rsidP="00C77173">
      <w:pPr>
        <w:pStyle w:val="Textodestacado"/>
        <w:rPr>
          <w:i/>
          <w:noProof/>
          <w:sz w:val="36"/>
        </w:rPr>
      </w:pPr>
    </w:p>
    <w:p w:rsidR="00C77173" w:rsidRPr="00C77173" w:rsidRDefault="00C77173" w:rsidP="00C77173">
      <w:pPr>
        <w:rPr>
          <w:rFonts w:eastAsia="Times New Roman"/>
          <w:color w:val="auto"/>
          <w:szCs w:val="36"/>
          <w:u w:val="single"/>
        </w:rPr>
      </w:pPr>
      <w:r w:rsidRPr="00C77173">
        <w:rPr>
          <w:u w:val="single"/>
        </w:rPr>
        <w:t>Configuración del servidor</w:t>
      </w:r>
    </w:p>
    <w:p w:rsidR="00C77173" w:rsidRDefault="00C77173" w:rsidP="00C77173">
      <w:pPr>
        <w:pStyle w:val="Contenido"/>
        <w:rPr>
          <w:noProof/>
        </w:rPr>
      </w:pPr>
    </w:p>
    <w:p w:rsidR="00C77173" w:rsidRDefault="00C77173" w:rsidP="00C77173">
      <w:pPr>
        <w:pStyle w:val="Contenido"/>
        <w:rPr>
          <w:noProof/>
        </w:rPr>
      </w:pPr>
      <w:r>
        <w:rPr>
          <w:noProof/>
        </w:rPr>
        <w:t>El fichero donde se configura el servidor está en el directorio “/backend/models/server.js”.</w:t>
      </w:r>
    </w:p>
    <w:p w:rsidR="00C77173" w:rsidRDefault="00C77173" w:rsidP="00C77173">
      <w:pPr>
        <w:pStyle w:val="Contenido"/>
        <w:rPr>
          <w:noProof/>
        </w:rPr>
      </w:pPr>
    </w:p>
    <w:p w:rsidR="00C77173" w:rsidRDefault="00C77173" w:rsidP="00C77173">
      <w:pPr>
        <w:pStyle w:val="Contenido"/>
        <w:rPr>
          <w:noProof/>
        </w:rPr>
      </w:pPr>
      <w:r>
        <w:rPr>
          <w:noProof/>
        </w:rPr>
        <w:t>Este se encarga de implementar todo lo necesario para el funcionamiento del servidor.</w:t>
      </w:r>
    </w:p>
    <w:p w:rsidR="004B08ED" w:rsidRDefault="004B08ED" w:rsidP="00C77173">
      <w:pPr>
        <w:pStyle w:val="Contenido"/>
        <w:rPr>
          <w:noProof/>
        </w:rPr>
      </w:pPr>
    </w:p>
    <w:p w:rsidR="00C77173" w:rsidRDefault="00C77173" w:rsidP="00C77173">
      <w:pPr>
        <w:pStyle w:val="Contenido"/>
        <w:numPr>
          <w:ilvl w:val="0"/>
          <w:numId w:val="9"/>
        </w:numPr>
        <w:rPr>
          <w:noProof/>
        </w:rPr>
      </w:pPr>
      <w:r>
        <w:rPr>
          <w:noProof/>
        </w:rPr>
        <w:t>Rutas: Se definen el path de las rutas y el fichero</w:t>
      </w:r>
      <w:r w:rsidR="004B08ED">
        <w:rPr>
          <w:noProof/>
        </w:rPr>
        <w:t xml:space="preserve"> correspondiente a cada una.</w:t>
      </w:r>
    </w:p>
    <w:p w:rsidR="004B08ED" w:rsidRDefault="004B08ED" w:rsidP="004B08ED">
      <w:pPr>
        <w:pStyle w:val="Contenido"/>
        <w:ind w:left="720"/>
        <w:rPr>
          <w:noProof/>
        </w:rPr>
      </w:pPr>
    </w:p>
    <w:p w:rsidR="004B08ED" w:rsidRDefault="004B08ED" w:rsidP="004B08ED">
      <w:pPr>
        <w:pStyle w:val="Contenido"/>
        <w:ind w:left="720"/>
        <w:rPr>
          <w:noProof/>
        </w:rPr>
      </w:pPr>
      <w:r w:rsidRPr="004B08ED">
        <w:rPr>
          <w:noProof/>
        </w:rPr>
        <w:drawing>
          <wp:inline distT="0" distB="0" distL="0" distR="0" wp14:anchorId="24D26D58" wp14:editId="04235F82">
            <wp:extent cx="3486637" cy="1895740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ED" w:rsidRDefault="004B08ED" w:rsidP="004B08ED">
      <w:pPr>
        <w:pStyle w:val="Contenido"/>
        <w:ind w:left="720"/>
        <w:rPr>
          <w:noProof/>
        </w:rPr>
      </w:pPr>
    </w:p>
    <w:p w:rsidR="004B08ED" w:rsidRDefault="004B08ED" w:rsidP="004B08ED">
      <w:pPr>
        <w:pStyle w:val="Contenido"/>
        <w:ind w:left="720"/>
        <w:rPr>
          <w:noProof/>
        </w:rPr>
      </w:pPr>
      <w:r w:rsidRPr="004B08ED">
        <w:rPr>
          <w:noProof/>
        </w:rPr>
        <w:drawing>
          <wp:inline distT="0" distB="0" distL="0" distR="0" wp14:anchorId="302240BA" wp14:editId="565CFB84">
            <wp:extent cx="5706271" cy="20767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ED" w:rsidRDefault="004B08ED" w:rsidP="004B08ED">
      <w:pPr>
        <w:pStyle w:val="Contenido"/>
        <w:rPr>
          <w:noProof/>
        </w:rPr>
      </w:pPr>
    </w:p>
    <w:p w:rsidR="004B08ED" w:rsidRDefault="004B08ED" w:rsidP="004B08ED">
      <w:pPr>
        <w:pStyle w:val="Contenido"/>
        <w:ind w:left="720"/>
        <w:rPr>
          <w:noProof/>
        </w:rPr>
      </w:pPr>
    </w:p>
    <w:p w:rsidR="004B08ED" w:rsidRDefault="004B08ED" w:rsidP="004B08ED">
      <w:pPr>
        <w:pStyle w:val="Contenido"/>
        <w:ind w:left="720"/>
        <w:rPr>
          <w:noProof/>
        </w:rPr>
      </w:pPr>
    </w:p>
    <w:p w:rsidR="004B08ED" w:rsidRDefault="004B08ED" w:rsidP="004B08ED">
      <w:pPr>
        <w:pStyle w:val="Contenido"/>
        <w:ind w:left="720"/>
        <w:rPr>
          <w:noProof/>
        </w:rPr>
      </w:pPr>
    </w:p>
    <w:p w:rsidR="004B08ED" w:rsidRDefault="004B08ED" w:rsidP="004B08ED">
      <w:pPr>
        <w:pStyle w:val="Contenido"/>
        <w:rPr>
          <w:noProof/>
        </w:rPr>
      </w:pPr>
    </w:p>
    <w:p w:rsidR="004B08ED" w:rsidRDefault="004B08ED" w:rsidP="004B08ED">
      <w:pPr>
        <w:pStyle w:val="Contenido"/>
        <w:numPr>
          <w:ilvl w:val="0"/>
          <w:numId w:val="9"/>
        </w:numPr>
        <w:rPr>
          <w:noProof/>
        </w:rPr>
      </w:pPr>
      <w:r>
        <w:rPr>
          <w:noProof/>
        </w:rPr>
        <w:lastRenderedPageBreak/>
        <w:t>Middlewares: Se encarga de activar el Cors y de parsear el Body de todas las peticiones que se reciban.</w:t>
      </w:r>
    </w:p>
    <w:p w:rsidR="004B08ED" w:rsidRDefault="004B08ED" w:rsidP="004B08ED">
      <w:pPr>
        <w:pStyle w:val="Contenido"/>
        <w:ind w:left="720"/>
        <w:rPr>
          <w:noProof/>
        </w:rPr>
      </w:pPr>
      <w:r w:rsidRPr="004B08ED">
        <w:rPr>
          <w:noProof/>
        </w:rPr>
        <w:drawing>
          <wp:inline distT="0" distB="0" distL="0" distR="0" wp14:anchorId="6021EC6C" wp14:editId="5DAADD41">
            <wp:extent cx="3048425" cy="17528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ED" w:rsidRDefault="004B08ED" w:rsidP="004B08ED">
      <w:pPr>
        <w:pStyle w:val="Contenido"/>
        <w:rPr>
          <w:noProof/>
        </w:rPr>
      </w:pPr>
    </w:p>
    <w:p w:rsidR="004B08ED" w:rsidRDefault="004B08ED" w:rsidP="004B08ED">
      <w:pPr>
        <w:pStyle w:val="Contenido"/>
        <w:rPr>
          <w:noProof/>
        </w:rPr>
      </w:pPr>
    </w:p>
    <w:p w:rsidR="004B08ED" w:rsidRDefault="004B08ED" w:rsidP="004B08ED">
      <w:pPr>
        <w:pStyle w:val="Contenido"/>
        <w:numPr>
          <w:ilvl w:val="0"/>
          <w:numId w:val="9"/>
        </w:numPr>
        <w:rPr>
          <w:noProof/>
        </w:rPr>
      </w:pPr>
      <w:r>
        <w:rPr>
          <w:noProof/>
        </w:rPr>
        <w:t>Conexión con DB: Llama a esta función que se encarga de realizar la conexión con la DB. Este fichero se encuentra en el directorio “/backend/db/config.js”.</w:t>
      </w:r>
    </w:p>
    <w:p w:rsidR="004B08ED" w:rsidRDefault="004B08ED" w:rsidP="004B08ED">
      <w:pPr>
        <w:pStyle w:val="Contenido"/>
        <w:ind w:left="720"/>
        <w:rPr>
          <w:noProof/>
        </w:rPr>
      </w:pPr>
      <w:r w:rsidRPr="004B08ED">
        <w:rPr>
          <w:noProof/>
        </w:rPr>
        <w:drawing>
          <wp:inline distT="0" distB="0" distL="0" distR="0" wp14:anchorId="29B2D5AF" wp14:editId="7229E95E">
            <wp:extent cx="2314898" cy="905001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ED" w:rsidRDefault="004B08ED" w:rsidP="004B08ED">
      <w:pPr>
        <w:pStyle w:val="Contenido"/>
        <w:ind w:left="720"/>
        <w:rPr>
          <w:noProof/>
        </w:rPr>
      </w:pPr>
      <w:r w:rsidRPr="004B08ED">
        <w:rPr>
          <w:noProof/>
        </w:rPr>
        <w:drawing>
          <wp:inline distT="0" distB="0" distL="0" distR="0" wp14:anchorId="2C469484" wp14:editId="18E1CB30">
            <wp:extent cx="4801270" cy="35437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73" w:rsidRDefault="00C77173" w:rsidP="00C77173">
      <w:pPr>
        <w:pStyle w:val="Contenido"/>
        <w:rPr>
          <w:noProof/>
        </w:rPr>
      </w:pPr>
    </w:p>
    <w:p w:rsidR="004B08ED" w:rsidRDefault="004B08ED" w:rsidP="00C77173">
      <w:pPr>
        <w:pStyle w:val="Contenido"/>
        <w:rPr>
          <w:noProof/>
        </w:rPr>
      </w:pPr>
    </w:p>
    <w:p w:rsidR="004B08ED" w:rsidRDefault="004B08ED" w:rsidP="00C77173">
      <w:pPr>
        <w:pStyle w:val="Contenido"/>
        <w:rPr>
          <w:noProof/>
        </w:rPr>
      </w:pPr>
    </w:p>
    <w:p w:rsidR="004B08ED" w:rsidRDefault="004B08ED" w:rsidP="00C77173">
      <w:pPr>
        <w:pStyle w:val="Contenido"/>
        <w:rPr>
          <w:noProof/>
        </w:rPr>
      </w:pPr>
    </w:p>
    <w:p w:rsidR="004B08ED" w:rsidRDefault="004B08ED" w:rsidP="00C77173">
      <w:pPr>
        <w:pStyle w:val="Contenido"/>
        <w:rPr>
          <w:noProof/>
        </w:rPr>
      </w:pPr>
    </w:p>
    <w:p w:rsidR="004B08ED" w:rsidRDefault="004B08ED" w:rsidP="004B08ED">
      <w:pPr>
        <w:pStyle w:val="Contenido"/>
        <w:numPr>
          <w:ilvl w:val="0"/>
          <w:numId w:val="9"/>
        </w:numPr>
        <w:rPr>
          <w:noProof/>
        </w:rPr>
      </w:pPr>
      <w:r>
        <w:rPr>
          <w:noProof/>
        </w:rPr>
        <w:lastRenderedPageBreak/>
        <w:t>Activa la escucha a todas las peticiones entrantes y define el puerto por el cual estará activo el servidor.</w:t>
      </w:r>
    </w:p>
    <w:p w:rsidR="004B08ED" w:rsidRDefault="004B08ED" w:rsidP="004B08ED">
      <w:pPr>
        <w:pStyle w:val="Contenido"/>
        <w:ind w:left="720"/>
        <w:rPr>
          <w:noProof/>
        </w:rPr>
      </w:pPr>
      <w:r w:rsidRPr="004B08ED">
        <w:rPr>
          <w:noProof/>
        </w:rPr>
        <w:drawing>
          <wp:inline distT="0" distB="0" distL="0" distR="0" wp14:anchorId="157DCE9A" wp14:editId="1E0F820A">
            <wp:extent cx="4934639" cy="1838582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ED" w:rsidRDefault="004B08ED" w:rsidP="00C77173">
      <w:pPr>
        <w:pStyle w:val="Contenido"/>
        <w:rPr>
          <w:noProof/>
        </w:rPr>
      </w:pPr>
    </w:p>
    <w:p w:rsidR="004B08ED" w:rsidRDefault="004B08ED" w:rsidP="00C77173">
      <w:pPr>
        <w:pStyle w:val="Contenido"/>
        <w:rPr>
          <w:noProof/>
        </w:rPr>
      </w:pPr>
    </w:p>
    <w:p w:rsidR="004B08ED" w:rsidRDefault="004B08ED" w:rsidP="00C77173">
      <w:pPr>
        <w:pStyle w:val="Contenido"/>
        <w:rPr>
          <w:noProof/>
        </w:rPr>
      </w:pPr>
      <w:r>
        <w:rPr>
          <w:noProof/>
        </w:rPr>
        <w:t>Cabe destacar que este es un modelo del servidor.</w:t>
      </w:r>
    </w:p>
    <w:p w:rsidR="004B08ED" w:rsidRDefault="004B08ED" w:rsidP="00C77173">
      <w:pPr>
        <w:pStyle w:val="Contenido"/>
        <w:rPr>
          <w:noProof/>
        </w:rPr>
      </w:pPr>
      <w:r>
        <w:rPr>
          <w:noProof/>
        </w:rPr>
        <w:t>Realmente este se arranca en este fichero “/backend/index.js”.</w:t>
      </w:r>
    </w:p>
    <w:p w:rsidR="004B08ED" w:rsidRDefault="004B08ED" w:rsidP="00C77173">
      <w:pPr>
        <w:pStyle w:val="Contenido"/>
        <w:rPr>
          <w:noProof/>
        </w:rPr>
      </w:pPr>
      <w:r w:rsidRPr="004B08ED">
        <w:rPr>
          <w:noProof/>
        </w:rPr>
        <w:drawing>
          <wp:inline distT="0" distB="0" distL="0" distR="0" wp14:anchorId="2B2087C4" wp14:editId="6580A8D1">
            <wp:extent cx="2848373" cy="866896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ED" w:rsidRDefault="004B08ED" w:rsidP="00C77173">
      <w:pPr>
        <w:pStyle w:val="Contenido"/>
        <w:rPr>
          <w:noProof/>
        </w:rPr>
      </w:pPr>
    </w:p>
    <w:p w:rsidR="004B08ED" w:rsidRDefault="004B08ED">
      <w:pPr>
        <w:spacing w:after="200"/>
        <w:rPr>
          <w:b w:val="0"/>
          <w:noProof/>
        </w:rPr>
      </w:pPr>
      <w:r>
        <w:rPr>
          <w:noProof/>
        </w:rPr>
        <w:br w:type="page"/>
      </w:r>
    </w:p>
    <w:p w:rsidR="004B08ED" w:rsidRDefault="004B08ED" w:rsidP="004B08ED">
      <w:pPr>
        <w:pStyle w:val="Ttulo1"/>
        <w:rPr>
          <w:noProof/>
        </w:rPr>
      </w:pPr>
      <w:r>
        <w:rPr>
          <w:noProof/>
          <w:lang w:bidi="es-ES"/>
        </w:rPr>
        <w:lastRenderedPageBreak/>
        <w:t>Funcionalidades Técnicas</w:t>
      </w:r>
    </w:p>
    <w:sdt>
      <w:sdtPr>
        <w:rPr>
          <w:noProof/>
        </w:rPr>
        <w:id w:val="-640425854"/>
        <w:placeholder>
          <w:docPart w:val="B424F45C621742738154C305BB84500B"/>
        </w:placeholder>
        <w15:appearance w15:val="hidden"/>
      </w:sdtPr>
      <w:sdtContent>
        <w:p w:rsidR="004B08ED" w:rsidRDefault="004B08ED" w:rsidP="004B08ED">
          <w:pPr>
            <w:pStyle w:val="Ttulo2"/>
            <w:rPr>
              <w:rFonts w:eastAsiaTheme="minorEastAsia" w:cstheme="minorBidi"/>
              <w:noProof/>
              <w:sz w:val="28"/>
              <w:szCs w:val="22"/>
            </w:rPr>
          </w:pPr>
          <w:r>
            <w:rPr>
              <w:noProof/>
            </w:rPr>
            <w:t>Backend</w:t>
          </w:r>
        </w:p>
      </w:sdtContent>
    </w:sdt>
    <w:p w:rsidR="004B08ED" w:rsidRDefault="004B08ED" w:rsidP="004B08ED">
      <w:pPr>
        <w:pStyle w:val="Textodestacado"/>
        <w:rPr>
          <w:i/>
          <w:noProof/>
          <w:sz w:val="36"/>
        </w:rPr>
      </w:pPr>
    </w:p>
    <w:p w:rsidR="004B08ED" w:rsidRDefault="007559C4" w:rsidP="004B08ED">
      <w:pPr>
        <w:rPr>
          <w:u w:val="single"/>
        </w:rPr>
      </w:pPr>
      <w:r>
        <w:rPr>
          <w:u w:val="single"/>
        </w:rPr>
        <w:t>Rutas</w:t>
      </w:r>
    </w:p>
    <w:p w:rsidR="007559C4" w:rsidRDefault="007559C4" w:rsidP="007559C4">
      <w:pPr>
        <w:pStyle w:val="Contenido"/>
      </w:pPr>
    </w:p>
    <w:p w:rsidR="007559C4" w:rsidRDefault="007559C4" w:rsidP="007559C4">
      <w:pPr>
        <w:pStyle w:val="Contenido"/>
      </w:pPr>
      <w:proofErr w:type="gramStart"/>
      <w:r>
        <w:t>Todas los ficheros</w:t>
      </w:r>
      <w:proofErr w:type="gramEnd"/>
      <w:r>
        <w:t xml:space="preserve"> de configuración para las rutas se encuentran en el directorio “/</w:t>
      </w:r>
      <w:proofErr w:type="spellStart"/>
      <w:r>
        <w:t>backend</w:t>
      </w:r>
      <w:proofErr w:type="spellEnd"/>
      <w:r>
        <w:t>/</w:t>
      </w:r>
      <w:proofErr w:type="spellStart"/>
      <w:r>
        <w:t>routes</w:t>
      </w:r>
      <w:proofErr w:type="spellEnd"/>
      <w:r>
        <w:t>”.</w:t>
      </w:r>
    </w:p>
    <w:p w:rsidR="007559C4" w:rsidRDefault="007559C4" w:rsidP="007559C4">
      <w:pPr>
        <w:pStyle w:val="Contenido"/>
      </w:pPr>
    </w:p>
    <w:p w:rsidR="007559C4" w:rsidRDefault="007559C4" w:rsidP="007559C4">
      <w:pPr>
        <w:pStyle w:val="Contenido"/>
      </w:pPr>
      <w:r>
        <w:t xml:space="preserve">Dentro podremos ver que cada modalidad tiene su propio fichero, así podemos tener el código más </w:t>
      </w:r>
      <w:proofErr w:type="spellStart"/>
      <w:r>
        <w:t>modularizado</w:t>
      </w:r>
      <w:proofErr w:type="spellEnd"/>
      <w:r>
        <w:t xml:space="preserve"> y organizado.</w:t>
      </w:r>
    </w:p>
    <w:p w:rsidR="007559C4" w:rsidRDefault="007559C4" w:rsidP="007559C4">
      <w:pPr>
        <w:pStyle w:val="Contenido"/>
      </w:pPr>
      <w:r w:rsidRPr="007559C4">
        <w:drawing>
          <wp:inline distT="0" distB="0" distL="0" distR="0" wp14:anchorId="66CC2690" wp14:editId="28D4D13B">
            <wp:extent cx="1381318" cy="1562318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9C4" w:rsidRDefault="007559C4" w:rsidP="007559C4">
      <w:pPr>
        <w:pStyle w:val="Contenido"/>
      </w:pPr>
    </w:p>
    <w:p w:rsidR="007559C4" w:rsidRDefault="007559C4" w:rsidP="007559C4">
      <w:pPr>
        <w:pStyle w:val="Contenido"/>
      </w:pPr>
    </w:p>
    <w:p w:rsidR="007559C4" w:rsidRDefault="007559C4" w:rsidP="007559C4">
      <w:pPr>
        <w:pStyle w:val="Contenido"/>
      </w:pPr>
      <w:r>
        <w:t xml:space="preserve">Si entramos por ejemplo en el de product.js, podemos ver que cada controlador tiene su propio </w:t>
      </w:r>
      <w:proofErr w:type="spellStart"/>
      <w:r>
        <w:t>path</w:t>
      </w:r>
      <w:proofErr w:type="spellEnd"/>
      <w:r>
        <w:t>.</w:t>
      </w:r>
    </w:p>
    <w:p w:rsidR="007559C4" w:rsidRPr="00C77173" w:rsidRDefault="007559C4" w:rsidP="007559C4">
      <w:pPr>
        <w:pStyle w:val="Contenido"/>
      </w:pPr>
      <w:r w:rsidRPr="007559C4">
        <w:drawing>
          <wp:inline distT="0" distB="0" distL="0" distR="0" wp14:anchorId="13FA5801" wp14:editId="0576EC61">
            <wp:extent cx="6371590" cy="284561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4403"/>
                    <a:stretch/>
                  </pic:blipFill>
                  <pic:spPr bwMode="auto">
                    <a:xfrm>
                      <a:off x="0" y="0"/>
                      <a:ext cx="6371590" cy="284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173" w:rsidRDefault="00C77173" w:rsidP="00C77173">
      <w:pPr>
        <w:pStyle w:val="Contenido"/>
        <w:rPr>
          <w:noProof/>
        </w:rPr>
      </w:pPr>
    </w:p>
    <w:p w:rsidR="00C77173" w:rsidRDefault="00C77173" w:rsidP="00C77173">
      <w:pPr>
        <w:pStyle w:val="Contenido"/>
      </w:pPr>
    </w:p>
    <w:p w:rsidR="00D102FA" w:rsidRDefault="007559C4" w:rsidP="00D102FA">
      <w:pPr>
        <w:pStyle w:val="Contenido"/>
      </w:pPr>
      <w:r>
        <w:lastRenderedPageBreak/>
        <w:t>A parte, se indica que tipo de petición tiene (GET, POST, PUT…).</w:t>
      </w:r>
    </w:p>
    <w:p w:rsidR="007559C4" w:rsidRDefault="007559C4" w:rsidP="00D102FA">
      <w:pPr>
        <w:pStyle w:val="Contenido"/>
      </w:pPr>
    </w:p>
    <w:p w:rsidR="007559C4" w:rsidRDefault="007559C4" w:rsidP="00D102FA">
      <w:pPr>
        <w:pStyle w:val="Contenido"/>
      </w:pPr>
      <w:r>
        <w:t>Otras funcionalidades que podemos añadirles son los Middlewares.</w:t>
      </w:r>
    </w:p>
    <w:p w:rsidR="007559C4" w:rsidRDefault="007559C4" w:rsidP="00D102FA">
      <w:pPr>
        <w:pStyle w:val="Contenido"/>
      </w:pPr>
    </w:p>
    <w:p w:rsidR="007559C4" w:rsidRDefault="007559C4" w:rsidP="00D102FA">
      <w:pPr>
        <w:pStyle w:val="Contenido"/>
      </w:pPr>
      <w:r>
        <w:t xml:space="preserve">Podemos utilizar los que ya vienen con la librería </w:t>
      </w:r>
      <w:proofErr w:type="spellStart"/>
      <w:r>
        <w:t>express</w:t>
      </w:r>
      <w:proofErr w:type="spellEnd"/>
      <w:r>
        <w:t xml:space="preserve"> o los personalizados por nosotros:</w:t>
      </w:r>
    </w:p>
    <w:p w:rsidR="007559C4" w:rsidRDefault="007559C4" w:rsidP="00D102FA">
      <w:pPr>
        <w:pStyle w:val="Contenido"/>
      </w:pPr>
      <w:r w:rsidRPr="007559C4">
        <w:drawing>
          <wp:inline distT="0" distB="0" distL="0" distR="0" wp14:anchorId="12C97A54" wp14:editId="7B00156A">
            <wp:extent cx="5458587" cy="1952898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9C4" w:rsidRDefault="007559C4" w:rsidP="00D102FA">
      <w:pPr>
        <w:pStyle w:val="Contenido"/>
      </w:pPr>
    </w:p>
    <w:p w:rsidR="007559C4" w:rsidRDefault="007559C4" w:rsidP="00D102FA">
      <w:pPr>
        <w:pStyle w:val="Contenido"/>
      </w:pPr>
    </w:p>
    <w:p w:rsidR="008851C4" w:rsidRDefault="008851C4" w:rsidP="00D102FA">
      <w:pPr>
        <w:pStyle w:val="Contenido"/>
      </w:pPr>
    </w:p>
    <w:p w:rsidR="008851C4" w:rsidRDefault="008851C4" w:rsidP="00D102FA">
      <w:pPr>
        <w:pStyle w:val="Contenido"/>
      </w:pPr>
    </w:p>
    <w:p w:rsidR="00D102FA" w:rsidRDefault="00D102FA" w:rsidP="00D102FA">
      <w:pPr>
        <w:pStyle w:val="Contenido"/>
        <w:rPr>
          <w:i/>
          <w:noProof/>
          <w:sz w:val="36"/>
        </w:rPr>
      </w:pPr>
      <w:r>
        <w:rPr>
          <w:i/>
          <w:noProof/>
          <w:sz w:val="36"/>
        </w:rPr>
        <w:t xml:space="preserve"> </w:t>
      </w:r>
    </w:p>
    <w:p w:rsidR="00D102FA" w:rsidRDefault="00D102FA" w:rsidP="00D102FA">
      <w:pPr>
        <w:pStyle w:val="Contenido"/>
        <w:rPr>
          <w:i/>
          <w:noProof/>
          <w:sz w:val="36"/>
        </w:rPr>
      </w:pPr>
    </w:p>
    <w:p w:rsidR="007559C4" w:rsidRDefault="007559C4">
      <w:pPr>
        <w:spacing w:after="200"/>
        <w:rPr>
          <w:noProof/>
        </w:rPr>
      </w:pPr>
      <w:r>
        <w:rPr>
          <w:noProof/>
        </w:rPr>
        <w:br w:type="page"/>
      </w:r>
    </w:p>
    <w:p w:rsidR="007559C4" w:rsidRDefault="007559C4" w:rsidP="007559C4">
      <w:pPr>
        <w:pStyle w:val="Ttulo1"/>
        <w:rPr>
          <w:noProof/>
        </w:rPr>
      </w:pPr>
      <w:r>
        <w:rPr>
          <w:noProof/>
          <w:lang w:bidi="es-ES"/>
        </w:rPr>
        <w:lastRenderedPageBreak/>
        <w:t>Funcionalidades Técnicas</w:t>
      </w:r>
    </w:p>
    <w:sdt>
      <w:sdtPr>
        <w:rPr>
          <w:noProof/>
        </w:rPr>
        <w:id w:val="1731644292"/>
        <w:placeholder>
          <w:docPart w:val="A5CFD8F4FE374232B1A70412B6632A3E"/>
        </w:placeholder>
        <w15:appearance w15:val="hidden"/>
      </w:sdtPr>
      <w:sdtContent>
        <w:p w:rsidR="007559C4" w:rsidRDefault="007559C4" w:rsidP="007559C4">
          <w:pPr>
            <w:pStyle w:val="Ttulo2"/>
            <w:rPr>
              <w:rFonts w:eastAsiaTheme="minorEastAsia" w:cstheme="minorBidi"/>
              <w:noProof/>
              <w:sz w:val="28"/>
              <w:szCs w:val="22"/>
            </w:rPr>
          </w:pPr>
          <w:r>
            <w:rPr>
              <w:noProof/>
            </w:rPr>
            <w:t>Backend</w:t>
          </w:r>
        </w:p>
      </w:sdtContent>
    </w:sdt>
    <w:p w:rsidR="007559C4" w:rsidRDefault="007559C4" w:rsidP="007559C4">
      <w:pPr>
        <w:pStyle w:val="Textodestacado"/>
        <w:rPr>
          <w:i/>
          <w:noProof/>
          <w:sz w:val="36"/>
        </w:rPr>
      </w:pPr>
    </w:p>
    <w:p w:rsidR="007559C4" w:rsidRDefault="007559C4" w:rsidP="007559C4">
      <w:pPr>
        <w:rPr>
          <w:u w:val="single"/>
        </w:rPr>
      </w:pPr>
      <w:r>
        <w:rPr>
          <w:u w:val="single"/>
        </w:rPr>
        <w:t>Middlewares</w:t>
      </w:r>
    </w:p>
    <w:p w:rsidR="007559C4" w:rsidRDefault="007559C4" w:rsidP="007559C4">
      <w:pPr>
        <w:pStyle w:val="Contenido"/>
      </w:pPr>
    </w:p>
    <w:p w:rsidR="007559C4" w:rsidRDefault="007559C4" w:rsidP="007559C4">
      <w:pPr>
        <w:pStyle w:val="Contenido"/>
      </w:pPr>
      <w:r>
        <w:t xml:space="preserve">Todos los ficheros que contienen los Middlewares personalizados utilizados en los ficheros </w:t>
      </w:r>
      <w:proofErr w:type="spellStart"/>
      <w:r>
        <w:t>routes</w:t>
      </w:r>
      <w:proofErr w:type="spellEnd"/>
      <w:r>
        <w:t xml:space="preserve"> se encuentran en el directorio “/</w:t>
      </w:r>
      <w:proofErr w:type="spellStart"/>
      <w:r>
        <w:t>backend</w:t>
      </w:r>
      <w:proofErr w:type="spellEnd"/>
      <w:r>
        <w:t>/middlewares”.</w:t>
      </w:r>
    </w:p>
    <w:p w:rsidR="007559C4" w:rsidRPr="007559C4" w:rsidRDefault="007559C4" w:rsidP="007559C4">
      <w:pPr>
        <w:pStyle w:val="Contenido"/>
      </w:pPr>
    </w:p>
    <w:p w:rsidR="00D25B29" w:rsidRDefault="007559C4" w:rsidP="007559C4">
      <w:pPr>
        <w:pStyle w:val="Contenido"/>
      </w:pPr>
      <w:r w:rsidRPr="007559C4">
        <w:t xml:space="preserve">Los middlewares son funciones que se ejecutan entre la solicitud de un cliente y la respuesta del servidor en una aplicación Node.js. </w:t>
      </w:r>
    </w:p>
    <w:p w:rsidR="00D102FA" w:rsidRDefault="007559C4" w:rsidP="007559C4">
      <w:pPr>
        <w:pStyle w:val="Contenido"/>
      </w:pPr>
      <w:r w:rsidRPr="007559C4">
        <w:t>Estas funciones pueden tener acceso a la solicitud (</w:t>
      </w:r>
      <w:proofErr w:type="spellStart"/>
      <w:r w:rsidRPr="007559C4">
        <w:t>req</w:t>
      </w:r>
      <w:proofErr w:type="spellEnd"/>
      <w:r w:rsidRPr="007559C4">
        <w:t>) y la respuesta (res) y se utilizan para realizar una variedad de tareas, como validar datos, autenticar usuarios, administrar sesiones, manipular datos de solicitud y respuesta, y mucho más.</w:t>
      </w: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  <w:r>
        <w:t>En la página anterior podemos ver como se implemente el Middleware personalizado “</w:t>
      </w:r>
      <w:proofErr w:type="spellStart"/>
      <w:r>
        <w:t>validateJWT</w:t>
      </w:r>
      <w:proofErr w:type="spellEnd"/>
      <w:r>
        <w:t>”, así que veamos el fichero.</w:t>
      </w:r>
    </w:p>
    <w:p w:rsidR="00D25B29" w:rsidRDefault="00D25B29" w:rsidP="007559C4">
      <w:pPr>
        <w:pStyle w:val="Contenido"/>
      </w:pPr>
      <w:r w:rsidRPr="00D25B29">
        <w:drawing>
          <wp:inline distT="0" distB="0" distL="0" distR="0" wp14:anchorId="4F38525A" wp14:editId="52B06743">
            <wp:extent cx="6371590" cy="355219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  <w:r>
        <w:lastRenderedPageBreak/>
        <w:t xml:space="preserve">En sí este Middleware se encarga de comprobar que el JWT (JSON Web </w:t>
      </w:r>
      <w:proofErr w:type="spellStart"/>
      <w:r>
        <w:t>Token</w:t>
      </w:r>
      <w:proofErr w:type="spellEnd"/>
      <w:r>
        <w:t>) recibido por una petición entrante es válido.</w:t>
      </w: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  <w:r>
        <w:t xml:space="preserve">En caso que no lo sea, se envía una respuesta al cliente indicándole que el </w:t>
      </w:r>
      <w:proofErr w:type="spellStart"/>
      <w:r>
        <w:t>token</w:t>
      </w:r>
      <w:proofErr w:type="spellEnd"/>
      <w:r>
        <w:t xml:space="preserve"> no es válido </w:t>
      </w:r>
      <w:proofErr w:type="gramStart"/>
      <w:r>
        <w:t>y</w:t>
      </w:r>
      <w:proofErr w:type="gramEnd"/>
      <w:r>
        <w:t xml:space="preserve"> por lo tanto, no le enviaría los datos que piden.</w:t>
      </w:r>
    </w:p>
    <w:p w:rsidR="00D25B29" w:rsidRDefault="00D25B29" w:rsidP="007559C4">
      <w:pPr>
        <w:pStyle w:val="Contenido"/>
      </w:pPr>
      <w:r w:rsidRPr="00D25B29">
        <w:drawing>
          <wp:inline distT="0" distB="0" distL="0" distR="0" wp14:anchorId="6C2DB041" wp14:editId="79E702C8">
            <wp:extent cx="2886478" cy="1543265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  <w:r>
        <w:t xml:space="preserve">Para resumirlo, si una petición entra por </w:t>
      </w:r>
      <w:proofErr w:type="spellStart"/>
      <w:r>
        <w:t>routes</w:t>
      </w:r>
      <w:proofErr w:type="spellEnd"/>
      <w:r>
        <w:t>, primero pasa por el Middleware definido:</w:t>
      </w:r>
    </w:p>
    <w:p w:rsidR="00D25B29" w:rsidRDefault="00D25B29" w:rsidP="007559C4">
      <w:pPr>
        <w:pStyle w:val="Contenido"/>
      </w:pPr>
      <w:r w:rsidRPr="00D25B29">
        <w:drawing>
          <wp:inline distT="0" distB="0" distL="0" distR="0" wp14:anchorId="6939BAD4" wp14:editId="1D8D26F2">
            <wp:extent cx="3562847" cy="104789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  <w:r>
        <w:t xml:space="preserve">Una vez entra, en este caso si el JWT es válido, dará su “OK” y pasará al controlador </w:t>
      </w:r>
      <w:proofErr w:type="spellStart"/>
      <w:r>
        <w:t>userProducts</w:t>
      </w:r>
      <w:proofErr w:type="spellEnd"/>
      <w:r>
        <w:t>:</w:t>
      </w:r>
    </w:p>
    <w:p w:rsidR="00D25B29" w:rsidRDefault="00D25B29" w:rsidP="007559C4">
      <w:pPr>
        <w:pStyle w:val="Contenido"/>
      </w:pPr>
      <w:r w:rsidRPr="00D25B29">
        <w:drawing>
          <wp:inline distT="0" distB="0" distL="0" distR="0" wp14:anchorId="0BE3D7DE" wp14:editId="1A5F8CF3">
            <wp:extent cx="3096057" cy="1019317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  <w:r>
        <w:t>Si no es válido, entonces devuelve una respuesta al cliente:</w:t>
      </w:r>
    </w:p>
    <w:p w:rsidR="00D25B29" w:rsidRDefault="00D25B29" w:rsidP="007559C4">
      <w:pPr>
        <w:pStyle w:val="Contenido"/>
      </w:pPr>
      <w:r w:rsidRPr="00D25B29">
        <w:drawing>
          <wp:inline distT="0" distB="0" distL="0" distR="0" wp14:anchorId="4D786125" wp14:editId="1E339864">
            <wp:extent cx="2886478" cy="1543265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</w:p>
    <w:p w:rsidR="00D25B29" w:rsidRDefault="00D25B29" w:rsidP="00D25B29">
      <w:pPr>
        <w:pStyle w:val="Ttulo1"/>
        <w:rPr>
          <w:noProof/>
        </w:rPr>
      </w:pPr>
      <w:r>
        <w:rPr>
          <w:noProof/>
          <w:lang w:bidi="es-ES"/>
        </w:rPr>
        <w:lastRenderedPageBreak/>
        <w:t>Funcionalidades Técnicas</w:t>
      </w:r>
    </w:p>
    <w:sdt>
      <w:sdtPr>
        <w:rPr>
          <w:noProof/>
        </w:rPr>
        <w:id w:val="1150491299"/>
        <w:placeholder>
          <w:docPart w:val="25EB171FD8004B6B86C80949D0B1A72D"/>
        </w:placeholder>
        <w15:appearance w15:val="hidden"/>
      </w:sdtPr>
      <w:sdtContent>
        <w:p w:rsidR="00D25B29" w:rsidRDefault="00D25B29" w:rsidP="00D25B29">
          <w:pPr>
            <w:pStyle w:val="Ttulo2"/>
            <w:rPr>
              <w:rFonts w:eastAsiaTheme="minorEastAsia" w:cstheme="minorBidi"/>
              <w:noProof/>
              <w:sz w:val="28"/>
              <w:szCs w:val="22"/>
            </w:rPr>
          </w:pPr>
          <w:r>
            <w:rPr>
              <w:noProof/>
            </w:rPr>
            <w:t>Backend</w:t>
          </w:r>
        </w:p>
      </w:sdtContent>
    </w:sdt>
    <w:p w:rsidR="00D25B29" w:rsidRDefault="00D25B29" w:rsidP="00D25B29">
      <w:pPr>
        <w:pStyle w:val="Textodestacado"/>
        <w:rPr>
          <w:i/>
          <w:noProof/>
          <w:sz w:val="36"/>
        </w:rPr>
      </w:pPr>
    </w:p>
    <w:p w:rsidR="00D25B29" w:rsidRDefault="00D25B29" w:rsidP="00D25B29">
      <w:pPr>
        <w:rPr>
          <w:u w:val="single"/>
        </w:rPr>
      </w:pPr>
      <w:proofErr w:type="spellStart"/>
      <w:r>
        <w:rPr>
          <w:u w:val="single"/>
        </w:rPr>
        <w:t>Controllers</w:t>
      </w:r>
      <w:proofErr w:type="spellEnd"/>
    </w:p>
    <w:p w:rsidR="00D25B29" w:rsidRDefault="00D25B29" w:rsidP="007559C4">
      <w:pPr>
        <w:pStyle w:val="Contenido"/>
      </w:pPr>
    </w:p>
    <w:p w:rsidR="00D25B29" w:rsidRDefault="00D25B29" w:rsidP="00D25B29">
      <w:pPr>
        <w:pStyle w:val="Contenido"/>
      </w:pPr>
      <w:r>
        <w:t xml:space="preserve">Todos los ficheros que contienen los </w:t>
      </w:r>
      <w:proofErr w:type="spellStart"/>
      <w:r>
        <w:t>Controllers</w:t>
      </w:r>
      <w:proofErr w:type="spellEnd"/>
      <w:r>
        <w:t xml:space="preserve"> utilizados en los ficheros </w:t>
      </w:r>
      <w:proofErr w:type="spellStart"/>
      <w:r>
        <w:t>routes</w:t>
      </w:r>
      <w:proofErr w:type="spellEnd"/>
      <w:r>
        <w:t xml:space="preserve"> se encuentran en el directorio “/</w:t>
      </w:r>
      <w:proofErr w:type="spellStart"/>
      <w:r>
        <w:t>backend</w:t>
      </w:r>
      <w:proofErr w:type="spellEnd"/>
      <w:r>
        <w:t>/</w:t>
      </w:r>
      <w:proofErr w:type="spellStart"/>
      <w:r>
        <w:t>controllers</w:t>
      </w:r>
      <w:proofErr w:type="spellEnd"/>
      <w:r>
        <w:t>”.</w:t>
      </w:r>
    </w:p>
    <w:p w:rsidR="00D25B29" w:rsidRDefault="00D25B29" w:rsidP="00D25B29">
      <w:pPr>
        <w:pStyle w:val="Contenido"/>
      </w:pPr>
    </w:p>
    <w:p w:rsidR="00D25B29" w:rsidRDefault="00D25B29" w:rsidP="00D25B29">
      <w:pPr>
        <w:pStyle w:val="Contenido"/>
      </w:pPr>
      <w:r>
        <w:t>Para seguir con el ejemplo, veremos los controladores que se ubican en el fichero “products.js”.</w:t>
      </w:r>
    </w:p>
    <w:p w:rsidR="00D25B29" w:rsidRDefault="00D25B29" w:rsidP="00D25B29">
      <w:pPr>
        <w:pStyle w:val="Contenido"/>
      </w:pPr>
    </w:p>
    <w:p w:rsidR="00D25B29" w:rsidRDefault="00D25B29" w:rsidP="00D25B29">
      <w:pPr>
        <w:pStyle w:val="Contenido"/>
      </w:pPr>
      <w:r>
        <w:t xml:space="preserve">Como podemos ver, este controlador recibe los parámetros pasados por </w:t>
      </w:r>
      <w:proofErr w:type="spellStart"/>
      <w:r>
        <w:t>query</w:t>
      </w:r>
      <w:proofErr w:type="spellEnd"/>
      <w:r>
        <w:t xml:space="preserve"> (por la URL) para realizar una búsqueda.</w:t>
      </w:r>
    </w:p>
    <w:p w:rsidR="00D25B29" w:rsidRDefault="00D25B29" w:rsidP="00D25B29">
      <w:pPr>
        <w:pStyle w:val="Contenido"/>
      </w:pPr>
      <w:r w:rsidRPr="00D25B29">
        <w:drawing>
          <wp:inline distT="0" distB="0" distL="0" distR="0" wp14:anchorId="5CDA01C9" wp14:editId="752DF752">
            <wp:extent cx="4782217" cy="462979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  <w:r>
        <w:lastRenderedPageBreak/>
        <w:t>Podemos ver que recogemos de la URL los parámetros “</w:t>
      </w:r>
      <w:proofErr w:type="spellStart"/>
      <w:r>
        <w:t>limit</w:t>
      </w:r>
      <w:proofErr w:type="spellEnd"/>
      <w:r>
        <w:t>” y “</w:t>
      </w:r>
      <w:proofErr w:type="spellStart"/>
      <w:r>
        <w:t>from</w:t>
      </w:r>
      <w:proofErr w:type="spellEnd"/>
      <w:r>
        <w:t>”.</w:t>
      </w: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  <w:r>
        <w:t>Esto nos sirve para devolver la cantidad de productos deseada por el usuario.</w:t>
      </w:r>
    </w:p>
    <w:p w:rsidR="00D25B29" w:rsidRDefault="00D25B29" w:rsidP="007559C4">
      <w:pPr>
        <w:pStyle w:val="Contenido"/>
      </w:pPr>
      <w:r>
        <w:t xml:space="preserve">Si </w:t>
      </w:r>
      <w:proofErr w:type="spellStart"/>
      <w:r>
        <w:t>limit</w:t>
      </w:r>
      <w:proofErr w:type="spellEnd"/>
      <w:r>
        <w:t xml:space="preserve">=15 y </w:t>
      </w:r>
      <w:proofErr w:type="spellStart"/>
      <w:r>
        <w:t>from</w:t>
      </w:r>
      <w:proofErr w:type="spellEnd"/>
      <w:r>
        <w:t>=0 entonces se devolverán</w:t>
      </w:r>
      <w:r w:rsidR="00093043">
        <w:t xml:space="preserve"> los primeros</w:t>
      </w:r>
      <w:r>
        <w:t xml:space="preserve"> </w:t>
      </w:r>
      <w:r w:rsidR="00093043">
        <w:t>15 productos</w:t>
      </w:r>
      <w:r>
        <w:t>.</w:t>
      </w:r>
    </w:p>
    <w:p w:rsidR="00D25B29" w:rsidRDefault="00D25B29" w:rsidP="007559C4">
      <w:pPr>
        <w:pStyle w:val="Contenido"/>
      </w:pPr>
    </w:p>
    <w:p w:rsidR="00D25B29" w:rsidRDefault="00D25B29" w:rsidP="007559C4">
      <w:pPr>
        <w:pStyle w:val="Contenido"/>
      </w:pPr>
      <w:r>
        <w:t xml:space="preserve">En caso que no lleguen los parámetros, se devolverán todos los productos </w:t>
      </w:r>
      <w:r w:rsidR="00093043">
        <w:t>existentes.</w:t>
      </w:r>
    </w:p>
    <w:p w:rsidR="00093043" w:rsidRDefault="00093043" w:rsidP="007559C4">
      <w:pPr>
        <w:pStyle w:val="Contenido"/>
      </w:pPr>
    </w:p>
    <w:p w:rsidR="00093043" w:rsidRDefault="00093043" w:rsidP="007559C4">
      <w:pPr>
        <w:pStyle w:val="Contenido"/>
      </w:pPr>
    </w:p>
    <w:p w:rsidR="00093043" w:rsidRDefault="00093043" w:rsidP="007559C4">
      <w:pPr>
        <w:pStyle w:val="Contenido"/>
      </w:pPr>
    </w:p>
    <w:p w:rsidR="00093043" w:rsidRDefault="00093043" w:rsidP="007559C4">
      <w:pPr>
        <w:pStyle w:val="Contenido"/>
      </w:pPr>
    </w:p>
    <w:p w:rsidR="00093043" w:rsidRDefault="00093043" w:rsidP="007559C4">
      <w:pPr>
        <w:pStyle w:val="Contenido"/>
      </w:pPr>
      <w:r>
        <w:t xml:space="preserve">También podemos recibir parámetros por </w:t>
      </w:r>
      <w:proofErr w:type="spellStart"/>
      <w:r>
        <w:t>Body</w:t>
      </w:r>
      <w:proofErr w:type="spellEnd"/>
      <w:r>
        <w:t>:</w:t>
      </w:r>
    </w:p>
    <w:p w:rsidR="00093043" w:rsidRDefault="00093043" w:rsidP="007559C4">
      <w:pPr>
        <w:pStyle w:val="Contenido"/>
      </w:pPr>
      <w:r w:rsidRPr="00093043">
        <w:drawing>
          <wp:inline distT="0" distB="0" distL="0" distR="0" wp14:anchorId="6381E0BB" wp14:editId="053E0AE7">
            <wp:extent cx="4972744" cy="3134162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43" w:rsidRDefault="00093043" w:rsidP="007559C4">
      <w:pPr>
        <w:pStyle w:val="Contenido"/>
      </w:pPr>
    </w:p>
    <w:p w:rsidR="00093043" w:rsidRDefault="00093043" w:rsidP="007559C4">
      <w:pPr>
        <w:pStyle w:val="Contenido"/>
      </w:pPr>
      <w:r>
        <w:t>Aquí podemos ver que este controlador se encarga de recibir el usuario creador del producto y con esto hace una búsqueda en la DB.</w:t>
      </w:r>
    </w:p>
    <w:p w:rsidR="00093043" w:rsidRDefault="00093043" w:rsidP="007559C4">
      <w:pPr>
        <w:pStyle w:val="Contenido"/>
      </w:pPr>
    </w:p>
    <w:p w:rsidR="00093043" w:rsidRDefault="00093043" w:rsidP="007559C4">
      <w:pPr>
        <w:pStyle w:val="Contenido"/>
      </w:pPr>
      <w:r>
        <w:t xml:space="preserve">Este controlador devolverá todos los productos que sean de un usuario (del que se nos pasa por el </w:t>
      </w:r>
      <w:proofErr w:type="spellStart"/>
      <w:r>
        <w:t>Body</w:t>
      </w:r>
      <w:proofErr w:type="spellEnd"/>
      <w:r>
        <w:t>).</w:t>
      </w:r>
    </w:p>
    <w:p w:rsidR="00264190" w:rsidRDefault="00264190">
      <w:pPr>
        <w:spacing w:after="200"/>
        <w:rPr>
          <w:b w:val="0"/>
        </w:rPr>
      </w:pPr>
      <w:r>
        <w:br w:type="page"/>
      </w:r>
    </w:p>
    <w:p w:rsidR="00E9719D" w:rsidRDefault="00E9719D" w:rsidP="00E9719D">
      <w:pPr>
        <w:pStyle w:val="Ttulo1"/>
        <w:rPr>
          <w:noProof/>
        </w:rPr>
      </w:pPr>
      <w:r>
        <w:rPr>
          <w:noProof/>
          <w:lang w:bidi="es-ES"/>
        </w:rPr>
        <w:lastRenderedPageBreak/>
        <w:t>Funcionalidades Técnicas</w:t>
      </w:r>
    </w:p>
    <w:sdt>
      <w:sdtPr>
        <w:rPr>
          <w:noProof/>
        </w:rPr>
        <w:id w:val="-2046370169"/>
        <w:placeholder>
          <w:docPart w:val="CA768B64F46E4B03BDA3FC99BFA490AC"/>
        </w:placeholder>
        <w15:appearance w15:val="hidden"/>
      </w:sdtPr>
      <w:sdtContent>
        <w:p w:rsidR="00E9719D" w:rsidRDefault="00E9719D" w:rsidP="00E9719D">
          <w:pPr>
            <w:pStyle w:val="Ttulo2"/>
            <w:rPr>
              <w:rFonts w:eastAsiaTheme="minorEastAsia" w:cstheme="minorBidi"/>
              <w:noProof/>
              <w:sz w:val="28"/>
              <w:szCs w:val="22"/>
            </w:rPr>
          </w:pPr>
          <w:r>
            <w:rPr>
              <w:noProof/>
            </w:rPr>
            <w:t>Backend</w:t>
          </w:r>
        </w:p>
      </w:sdtContent>
    </w:sdt>
    <w:p w:rsidR="00E9719D" w:rsidRDefault="00E9719D" w:rsidP="00E9719D">
      <w:pPr>
        <w:pStyle w:val="Textodestacado"/>
        <w:rPr>
          <w:i/>
          <w:noProof/>
          <w:sz w:val="36"/>
        </w:rPr>
      </w:pPr>
    </w:p>
    <w:p w:rsidR="00E9719D" w:rsidRDefault="00E9719D" w:rsidP="00E9719D">
      <w:pPr>
        <w:rPr>
          <w:u w:val="single"/>
        </w:rPr>
      </w:pPr>
      <w:r>
        <w:rPr>
          <w:u w:val="single"/>
        </w:rPr>
        <w:t>Seguridad</w:t>
      </w:r>
    </w:p>
    <w:p w:rsidR="00E9719D" w:rsidRDefault="00E9719D" w:rsidP="00E9719D">
      <w:pPr>
        <w:pStyle w:val="Contenido"/>
      </w:pPr>
    </w:p>
    <w:p w:rsidR="00E9719D" w:rsidRDefault="00E9719D" w:rsidP="00E9719D">
      <w:pPr>
        <w:spacing w:after="200"/>
        <w:rPr>
          <w:b w:val="0"/>
        </w:rPr>
      </w:pPr>
      <w:r>
        <w:rPr>
          <w:b w:val="0"/>
        </w:rPr>
        <w:t>El tema de la seguridad y privacidad de los datos ha sido un factor a tener en cuenta.</w:t>
      </w:r>
    </w:p>
    <w:p w:rsidR="00E9719D" w:rsidRDefault="00E9719D" w:rsidP="00E9719D">
      <w:pPr>
        <w:spacing w:after="200"/>
        <w:rPr>
          <w:b w:val="0"/>
        </w:rPr>
      </w:pPr>
    </w:p>
    <w:p w:rsidR="00E9719D" w:rsidRDefault="00E9719D" w:rsidP="00E9719D">
      <w:pPr>
        <w:spacing w:after="200"/>
        <w:rPr>
          <w:b w:val="0"/>
        </w:rPr>
      </w:pPr>
      <w:r>
        <w:rPr>
          <w:b w:val="0"/>
        </w:rPr>
        <w:t xml:space="preserve">Por ello, a la hora de crear un nuevo usuario, su contraseña es encriptada con </w:t>
      </w:r>
      <w:proofErr w:type="spellStart"/>
      <w:r>
        <w:rPr>
          <w:b w:val="0"/>
        </w:rPr>
        <w:t>Bcrypt</w:t>
      </w:r>
      <w:proofErr w:type="spellEnd"/>
      <w:r>
        <w:rPr>
          <w:b w:val="0"/>
        </w:rPr>
        <w:t xml:space="preserve">, una librería que se encarga de encriptar y </w:t>
      </w:r>
      <w:proofErr w:type="spellStart"/>
      <w:r>
        <w:rPr>
          <w:b w:val="0"/>
        </w:rPr>
        <w:t>desencriptar</w:t>
      </w:r>
      <w:proofErr w:type="spellEnd"/>
      <w:r>
        <w:rPr>
          <w:b w:val="0"/>
        </w:rPr>
        <w:t xml:space="preserve"> contraseñas.</w:t>
      </w:r>
    </w:p>
    <w:p w:rsidR="00E9719D" w:rsidRDefault="00E9719D" w:rsidP="00E9719D">
      <w:pPr>
        <w:spacing w:after="200"/>
        <w:rPr>
          <w:b w:val="0"/>
        </w:rPr>
      </w:pPr>
    </w:p>
    <w:p w:rsidR="00E9719D" w:rsidRDefault="00E9719D" w:rsidP="00E9719D">
      <w:pPr>
        <w:spacing w:after="200"/>
        <w:rPr>
          <w:b w:val="0"/>
        </w:rPr>
      </w:pPr>
      <w:r>
        <w:rPr>
          <w:b w:val="0"/>
        </w:rPr>
        <w:t xml:space="preserve">También ha sido importante la implementación de JSON Web </w:t>
      </w:r>
      <w:proofErr w:type="spellStart"/>
      <w:r>
        <w:rPr>
          <w:b w:val="0"/>
        </w:rPr>
        <w:t>Tokens</w:t>
      </w:r>
      <w:proofErr w:type="spellEnd"/>
      <w:r>
        <w:rPr>
          <w:b w:val="0"/>
        </w:rPr>
        <w:t xml:space="preserve"> para realizar según qué acciones, como por ejemplo modificar productos, borrar ofertas, etc…</w:t>
      </w:r>
    </w:p>
    <w:p w:rsidR="00E9719D" w:rsidRDefault="00E9719D" w:rsidP="00E9719D">
      <w:pPr>
        <w:spacing w:after="200"/>
        <w:rPr>
          <w:b w:val="0"/>
        </w:rPr>
      </w:pPr>
    </w:p>
    <w:p w:rsidR="00E9719D" w:rsidRPr="00E9719D" w:rsidRDefault="00E9719D" w:rsidP="00E9719D">
      <w:pPr>
        <w:spacing w:after="200"/>
        <w:rPr>
          <w:b w:val="0"/>
        </w:rPr>
      </w:pPr>
      <w:r w:rsidRPr="00E9719D">
        <w:rPr>
          <w:b w:val="0"/>
          <w:noProof/>
          <w:lang w:bidi="es-ES"/>
        </w:rPr>
        <w:br w:type="page"/>
      </w:r>
    </w:p>
    <w:p w:rsidR="00264190" w:rsidRDefault="00264190" w:rsidP="00264190">
      <w:pPr>
        <w:pStyle w:val="Ttulo1"/>
        <w:rPr>
          <w:noProof/>
        </w:rPr>
      </w:pPr>
      <w:r>
        <w:rPr>
          <w:noProof/>
          <w:lang w:bidi="es-ES"/>
        </w:rPr>
        <w:lastRenderedPageBreak/>
        <w:t>Funcionalidades Técnicas</w:t>
      </w:r>
    </w:p>
    <w:sdt>
      <w:sdtPr>
        <w:rPr>
          <w:noProof/>
        </w:rPr>
        <w:id w:val="-1510594677"/>
        <w:placeholder>
          <w:docPart w:val="615D00FCD4AD4CA4BF4C152A096F897C"/>
        </w:placeholder>
        <w15:appearance w15:val="hidden"/>
      </w:sdtPr>
      <w:sdtContent>
        <w:p w:rsidR="00264190" w:rsidRDefault="00E10912" w:rsidP="00264190">
          <w:pPr>
            <w:pStyle w:val="Ttulo2"/>
            <w:rPr>
              <w:rFonts w:eastAsiaTheme="minorEastAsia" w:cstheme="minorBidi"/>
              <w:noProof/>
              <w:sz w:val="28"/>
              <w:szCs w:val="22"/>
            </w:rPr>
          </w:pPr>
          <w:r>
            <w:rPr>
              <w:noProof/>
            </w:rPr>
            <w:t>Frontend</w:t>
          </w:r>
        </w:p>
      </w:sdtContent>
    </w:sdt>
    <w:p w:rsidR="00264190" w:rsidRDefault="00264190" w:rsidP="00264190">
      <w:pPr>
        <w:pStyle w:val="Textodestacado"/>
        <w:rPr>
          <w:i/>
          <w:noProof/>
          <w:sz w:val="36"/>
        </w:rPr>
      </w:pPr>
    </w:p>
    <w:p w:rsidR="00264190" w:rsidRDefault="00E10912" w:rsidP="00264190">
      <w:pPr>
        <w:rPr>
          <w:u w:val="single"/>
        </w:rPr>
      </w:pPr>
      <w:r>
        <w:rPr>
          <w:u w:val="single"/>
        </w:rPr>
        <w:t>Conceptos generales</w:t>
      </w:r>
    </w:p>
    <w:p w:rsidR="00264190" w:rsidRDefault="00264190" w:rsidP="00264190">
      <w:pPr>
        <w:pStyle w:val="Contenido"/>
      </w:pPr>
    </w:p>
    <w:p w:rsidR="00AF3DF2" w:rsidRDefault="00AF3DF2" w:rsidP="00AF3DF2">
      <w:pPr>
        <w:pStyle w:val="Contenido"/>
      </w:pPr>
      <w:r>
        <w:rPr>
          <w:b/>
        </w:rPr>
        <w:t>1.-</w:t>
      </w:r>
      <w:r>
        <w:t xml:space="preserve">  </w:t>
      </w:r>
      <w:r w:rsidRPr="00AF3DF2">
        <w:rPr>
          <w:b/>
        </w:rPr>
        <w:t>Tratamiento de datos</w:t>
      </w:r>
    </w:p>
    <w:p w:rsidR="00BE1808" w:rsidRDefault="00E10912" w:rsidP="00264190">
      <w:pPr>
        <w:pStyle w:val="Contenido"/>
      </w:pPr>
      <w:r>
        <w:t xml:space="preserve">A lo largo de toda la aplicación se hacen diferentes llamadas al servidor </w:t>
      </w:r>
      <w:proofErr w:type="spellStart"/>
      <w:r>
        <w:t>backend</w:t>
      </w:r>
      <w:proofErr w:type="spellEnd"/>
      <w:r>
        <w:t>.</w:t>
      </w:r>
    </w:p>
    <w:p w:rsidR="00E10912" w:rsidRDefault="00E10912" w:rsidP="00264190">
      <w:pPr>
        <w:pStyle w:val="Contenido"/>
      </w:pPr>
    </w:p>
    <w:p w:rsidR="00E10912" w:rsidRDefault="00E10912" w:rsidP="00264190">
      <w:pPr>
        <w:pStyle w:val="Contenido"/>
      </w:pPr>
      <w:r>
        <w:t>En ningún momento se tratan datos de ningún tipo en la parte del cliente, todo se hace en el servidor.</w:t>
      </w:r>
    </w:p>
    <w:p w:rsidR="00E10912" w:rsidRDefault="00E10912">
      <w:pPr>
        <w:spacing w:after="200"/>
        <w:rPr>
          <w:b w:val="0"/>
        </w:rPr>
      </w:pPr>
      <w:r>
        <w:rPr>
          <w:b w:val="0"/>
        </w:rPr>
        <w:t>Esto se debe a que el principal objetivo es que el lado cliente sea muy liviano y rápido.</w:t>
      </w:r>
    </w:p>
    <w:p w:rsidR="00E10912" w:rsidRDefault="00E10912">
      <w:pPr>
        <w:spacing w:after="200"/>
        <w:rPr>
          <w:b w:val="0"/>
        </w:rPr>
      </w:pPr>
    </w:p>
    <w:p w:rsidR="00E10912" w:rsidRDefault="00AF3DF2" w:rsidP="00AF3DF2">
      <w:pPr>
        <w:pStyle w:val="Contenido"/>
      </w:pPr>
      <w:r>
        <w:rPr>
          <w:b/>
        </w:rPr>
        <w:t>2.-</w:t>
      </w:r>
      <w:r>
        <w:t xml:space="preserve">  </w:t>
      </w:r>
      <w:r>
        <w:rPr>
          <w:b/>
        </w:rPr>
        <w:t>Clasificación de componentes</w:t>
      </w:r>
    </w:p>
    <w:p w:rsidR="00E10912" w:rsidRDefault="00E10912">
      <w:pPr>
        <w:spacing w:after="200"/>
        <w:rPr>
          <w:b w:val="0"/>
        </w:rPr>
      </w:pPr>
      <w:r>
        <w:rPr>
          <w:b w:val="0"/>
        </w:rPr>
        <w:t xml:space="preserve">A parte de ello, </w:t>
      </w:r>
      <w:r w:rsidR="00AF3DF2">
        <w:rPr>
          <w:b w:val="0"/>
        </w:rPr>
        <w:t>se han</w:t>
      </w:r>
      <w:r>
        <w:rPr>
          <w:b w:val="0"/>
        </w:rPr>
        <w:t xml:space="preserve"> clasificado los componentes</w:t>
      </w:r>
      <w:r w:rsidR="00AF3DF2">
        <w:rPr>
          <w:b w:val="0"/>
        </w:rPr>
        <w:t xml:space="preserve"> (“Vistas”)</w:t>
      </w:r>
      <w:r>
        <w:rPr>
          <w:b w:val="0"/>
        </w:rPr>
        <w:t xml:space="preserve"> en 2 tipos:</w:t>
      </w:r>
    </w:p>
    <w:p w:rsidR="00E10912" w:rsidRDefault="00E10912" w:rsidP="00E10912">
      <w:pPr>
        <w:pStyle w:val="Prrafodelista"/>
        <w:numPr>
          <w:ilvl w:val="0"/>
          <w:numId w:val="9"/>
        </w:numPr>
        <w:spacing w:after="200"/>
        <w:rPr>
          <w:b w:val="0"/>
        </w:rPr>
      </w:pPr>
      <w:proofErr w:type="spellStart"/>
      <w:r>
        <w:rPr>
          <w:b w:val="0"/>
        </w:rPr>
        <w:t>Graphics</w:t>
      </w:r>
      <w:proofErr w:type="spellEnd"/>
      <w:r>
        <w:rPr>
          <w:b w:val="0"/>
        </w:rPr>
        <w:t>: Aquí están los componentes reutilizados y usados en varios componentes. Esto se hace con el fin de optimizar recursos y código.</w:t>
      </w:r>
    </w:p>
    <w:p w:rsidR="00E10912" w:rsidRDefault="00E10912" w:rsidP="00E10912">
      <w:pPr>
        <w:pStyle w:val="Prrafodelista"/>
        <w:spacing w:after="200"/>
        <w:rPr>
          <w:b w:val="0"/>
        </w:rPr>
      </w:pPr>
      <w:r>
        <w:rPr>
          <w:b w:val="0"/>
        </w:rPr>
        <w:t xml:space="preserve">Ejemplos de ello serían un </w:t>
      </w:r>
      <w:proofErr w:type="spellStart"/>
      <w:r>
        <w:rPr>
          <w:b w:val="0"/>
        </w:rPr>
        <w:t>navbar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spinner</w:t>
      </w:r>
      <w:proofErr w:type="spellEnd"/>
      <w:r>
        <w:rPr>
          <w:b w:val="0"/>
        </w:rPr>
        <w:t xml:space="preserve">, </w:t>
      </w:r>
      <w:proofErr w:type="spellStart"/>
      <w:r>
        <w:rPr>
          <w:b w:val="0"/>
        </w:rPr>
        <w:t>footer</w:t>
      </w:r>
      <w:proofErr w:type="spellEnd"/>
      <w:r>
        <w:rPr>
          <w:b w:val="0"/>
        </w:rPr>
        <w:t>…</w:t>
      </w:r>
    </w:p>
    <w:p w:rsidR="00E10912" w:rsidRDefault="00E10912" w:rsidP="00E10912">
      <w:pPr>
        <w:spacing w:after="200"/>
        <w:rPr>
          <w:b w:val="0"/>
        </w:rPr>
      </w:pPr>
    </w:p>
    <w:p w:rsidR="00E10912" w:rsidRDefault="00E10912" w:rsidP="00E10912">
      <w:pPr>
        <w:pStyle w:val="Contenido"/>
        <w:numPr>
          <w:ilvl w:val="0"/>
          <w:numId w:val="9"/>
        </w:numPr>
      </w:pPr>
      <w:proofErr w:type="spellStart"/>
      <w:r>
        <w:t>Views</w:t>
      </w:r>
      <w:proofErr w:type="spellEnd"/>
      <w:r>
        <w:t xml:space="preserve">: Aquí es donde están las vistas del cliente. </w:t>
      </w:r>
    </w:p>
    <w:p w:rsidR="00AF3DF2" w:rsidRDefault="00E10912" w:rsidP="00E10912">
      <w:pPr>
        <w:pStyle w:val="Contenido"/>
        <w:ind w:left="720"/>
      </w:pPr>
      <w:r>
        <w:t xml:space="preserve">Hay dos tipos de vistas: </w:t>
      </w:r>
      <w:r w:rsidRPr="00AF3DF2">
        <w:rPr>
          <w:b/>
        </w:rPr>
        <w:t>Publicas</w:t>
      </w:r>
      <w:r>
        <w:t xml:space="preserve"> y </w:t>
      </w:r>
      <w:r w:rsidRPr="00E10912">
        <w:rPr>
          <w:b/>
        </w:rPr>
        <w:t>Privadas</w:t>
      </w:r>
      <w:r w:rsidR="00AF3DF2">
        <w:t>.</w:t>
      </w:r>
    </w:p>
    <w:p w:rsidR="00AF3DF2" w:rsidRDefault="00AF3DF2" w:rsidP="00E10912">
      <w:pPr>
        <w:pStyle w:val="Contenido"/>
        <w:ind w:left="720"/>
      </w:pPr>
      <w:r>
        <w:t>Esto se ha hecho con el fin de proteger aquellas vistas privadas que requieran autenticación.</w:t>
      </w:r>
    </w:p>
    <w:p w:rsidR="00AF3DF2" w:rsidRDefault="00AF3DF2" w:rsidP="00AF3DF2">
      <w:pPr>
        <w:pStyle w:val="Contenido"/>
      </w:pPr>
    </w:p>
    <w:p w:rsidR="00AF3DF2" w:rsidRDefault="00AF3DF2" w:rsidP="00AF3DF2">
      <w:pPr>
        <w:pStyle w:val="Contenido"/>
      </w:pPr>
    </w:p>
    <w:p w:rsidR="00AF3DF2" w:rsidRDefault="00AF3DF2" w:rsidP="00AF3DF2">
      <w:pPr>
        <w:pStyle w:val="Contenido"/>
        <w:rPr>
          <w:b/>
        </w:rPr>
      </w:pPr>
      <w:r>
        <w:rPr>
          <w:b/>
        </w:rPr>
        <w:t>3.-</w:t>
      </w:r>
      <w:r>
        <w:t xml:space="preserve">  </w:t>
      </w:r>
      <w:r>
        <w:rPr>
          <w:b/>
        </w:rPr>
        <w:t>Autenticación de rutas</w:t>
      </w:r>
    </w:p>
    <w:p w:rsidR="00AF3DF2" w:rsidRDefault="00AF3DF2" w:rsidP="00AF3DF2">
      <w:pPr>
        <w:pStyle w:val="Contenido"/>
      </w:pPr>
      <w:r>
        <w:t xml:space="preserve">Como se ha comentado en el apartado anterior, la autenticación de las rutas ha sido muy importante. </w:t>
      </w:r>
    </w:p>
    <w:p w:rsidR="00AF3DF2" w:rsidRDefault="00AF3DF2" w:rsidP="00AF3DF2">
      <w:pPr>
        <w:pStyle w:val="Contenido"/>
      </w:pPr>
    </w:p>
    <w:p w:rsidR="00AF3DF2" w:rsidRDefault="00AF3DF2" w:rsidP="00AF3DF2">
      <w:pPr>
        <w:pStyle w:val="Contenido"/>
      </w:pPr>
      <w:r>
        <w:t>Por ello se han implementado “</w:t>
      </w:r>
      <w:proofErr w:type="spellStart"/>
      <w:r>
        <w:t>Guards</w:t>
      </w:r>
      <w:proofErr w:type="spellEnd"/>
      <w:r>
        <w:t xml:space="preserve">”, los cuales sirven para comprobar si el usuario tiene permiso de acceso. </w:t>
      </w:r>
    </w:p>
    <w:p w:rsidR="00AF3DF2" w:rsidRPr="00AF3DF2" w:rsidRDefault="00AF3DF2" w:rsidP="00AF3DF2">
      <w:pPr>
        <w:pStyle w:val="Contenido"/>
      </w:pPr>
      <w:r>
        <w:t>En caso que no lo tenga, será redirigido automáticamente al home del sitio.</w:t>
      </w:r>
    </w:p>
    <w:p w:rsidR="00AF3DF2" w:rsidRDefault="00AF3DF2" w:rsidP="00AF3DF2">
      <w:pPr>
        <w:pStyle w:val="Contenido"/>
      </w:pPr>
    </w:p>
    <w:p w:rsidR="00AF3DF2" w:rsidRDefault="00AF3DF2" w:rsidP="00AF3DF2">
      <w:pPr>
        <w:pStyle w:val="Contenido"/>
        <w:rPr>
          <w:b/>
        </w:rPr>
      </w:pPr>
      <w:r>
        <w:rPr>
          <w:b/>
        </w:rPr>
        <w:t>4.-</w:t>
      </w:r>
      <w:r>
        <w:t xml:space="preserve">  </w:t>
      </w:r>
      <w:r>
        <w:rPr>
          <w:b/>
        </w:rPr>
        <w:t>Servicios</w:t>
      </w:r>
    </w:p>
    <w:p w:rsidR="00AF3DF2" w:rsidRDefault="00AF3DF2" w:rsidP="00AF3DF2">
      <w:pPr>
        <w:pStyle w:val="Contenido"/>
      </w:pPr>
      <w:r>
        <w:t>A lo largo de toda la aplicación se usan servicios.</w:t>
      </w:r>
    </w:p>
    <w:p w:rsidR="00AF3DF2" w:rsidRDefault="00AF3DF2" w:rsidP="00AF3DF2">
      <w:pPr>
        <w:pStyle w:val="Contenido"/>
      </w:pPr>
    </w:p>
    <w:p w:rsidR="00AF3DF2" w:rsidRDefault="00AF3DF2" w:rsidP="00AF3DF2">
      <w:pPr>
        <w:pStyle w:val="Contenido"/>
      </w:pPr>
      <w:r>
        <w:t>Estos servicios son funcionalidades que son reutilizables en toda la aplicación.</w:t>
      </w:r>
    </w:p>
    <w:p w:rsidR="00AF3DF2" w:rsidRDefault="00AF3DF2" w:rsidP="00AF3DF2">
      <w:pPr>
        <w:pStyle w:val="Contenido"/>
      </w:pPr>
      <w:r>
        <w:t>Por tema de escalabilidad, organización y recursos se usan los servicios.</w:t>
      </w:r>
    </w:p>
    <w:p w:rsidR="00AF3DF2" w:rsidRDefault="00AF3DF2" w:rsidP="00AF3DF2">
      <w:pPr>
        <w:pStyle w:val="Contenido"/>
      </w:pPr>
    </w:p>
    <w:p w:rsidR="00AF3DF2" w:rsidRPr="00AF3DF2" w:rsidRDefault="00AF3DF2" w:rsidP="00AF3DF2">
      <w:pPr>
        <w:pStyle w:val="Contenido"/>
      </w:pPr>
      <w:r>
        <w:t>Un ejemplo de ello serían las funciones que están en el fichero “</w:t>
      </w:r>
      <w:proofErr w:type="spellStart"/>
      <w:proofErr w:type="gramStart"/>
      <w:r>
        <w:t>utils.services</w:t>
      </w:r>
      <w:proofErr w:type="gramEnd"/>
      <w:r>
        <w:t>.ts</w:t>
      </w:r>
      <w:proofErr w:type="spellEnd"/>
      <w:r>
        <w:t>”:</w:t>
      </w:r>
    </w:p>
    <w:p w:rsidR="00AF3DF2" w:rsidRDefault="00AF3DF2" w:rsidP="00AF3DF2">
      <w:pPr>
        <w:pStyle w:val="Contenido"/>
      </w:pPr>
      <w:r w:rsidRPr="00AF3DF2">
        <w:drawing>
          <wp:inline distT="0" distB="0" distL="0" distR="0" wp14:anchorId="19297CF9" wp14:editId="188A83A5">
            <wp:extent cx="6363588" cy="4277322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F2" w:rsidRDefault="00AF3DF2" w:rsidP="00AF3DF2">
      <w:pPr>
        <w:pStyle w:val="Contenido"/>
      </w:pPr>
    </w:p>
    <w:p w:rsidR="00AF3DF2" w:rsidRDefault="00AF3DF2" w:rsidP="00AF3DF2">
      <w:pPr>
        <w:pStyle w:val="Contenido"/>
      </w:pPr>
      <w:r>
        <w:t>Estas son funcionalidades generales que se utilizan seguido en muchos componentes.</w:t>
      </w:r>
    </w:p>
    <w:p w:rsidR="001A438C" w:rsidRDefault="001A438C" w:rsidP="00AF3DF2">
      <w:pPr>
        <w:pStyle w:val="Contenido"/>
      </w:pPr>
    </w:p>
    <w:p w:rsidR="001A438C" w:rsidRDefault="001A438C" w:rsidP="00AF3DF2">
      <w:pPr>
        <w:pStyle w:val="Contenido"/>
      </w:pPr>
      <w:r>
        <w:t>Más adelante se tratará en profundidad los servicios que hay en este proyecto.</w:t>
      </w:r>
    </w:p>
    <w:p w:rsidR="00AF3DF2" w:rsidRDefault="00AF3DF2" w:rsidP="00AF3DF2">
      <w:pPr>
        <w:pStyle w:val="Contenido"/>
      </w:pPr>
    </w:p>
    <w:p w:rsidR="001A438C" w:rsidRDefault="001A438C">
      <w:pPr>
        <w:spacing w:after="200"/>
        <w:rPr>
          <w:b w:val="0"/>
        </w:rPr>
      </w:pPr>
      <w:r>
        <w:br w:type="page"/>
      </w:r>
    </w:p>
    <w:p w:rsidR="001A438C" w:rsidRPr="001A438C" w:rsidRDefault="008827DE" w:rsidP="001A438C">
      <w:pPr>
        <w:pStyle w:val="Contenido"/>
        <w:rPr>
          <w:b/>
        </w:rPr>
      </w:pPr>
      <w:r>
        <w:rPr>
          <w:b/>
        </w:rPr>
        <w:lastRenderedPageBreak/>
        <w:t>5</w:t>
      </w:r>
      <w:r w:rsidR="001A438C">
        <w:rPr>
          <w:b/>
        </w:rPr>
        <w:t>.-</w:t>
      </w:r>
      <w:r w:rsidR="001A438C">
        <w:t xml:space="preserve">  </w:t>
      </w:r>
      <w:r w:rsidR="001A438C">
        <w:rPr>
          <w:b/>
        </w:rPr>
        <w:t>Hojas de estilo</w:t>
      </w:r>
    </w:p>
    <w:p w:rsidR="001A438C" w:rsidRDefault="001A438C" w:rsidP="001A438C">
      <w:pPr>
        <w:pStyle w:val="Contenido"/>
      </w:pPr>
      <w:r>
        <w:t>Por cada componente que lo requiere hay una hoja de estilos (normalmente .</w:t>
      </w:r>
      <w:proofErr w:type="spellStart"/>
      <w:r>
        <w:t>css</w:t>
      </w:r>
      <w:proofErr w:type="spellEnd"/>
      <w:r>
        <w:t xml:space="preserve"> aunque pueden </w:t>
      </w:r>
      <w:proofErr w:type="gramStart"/>
      <w:r>
        <w:t>haber .</w:t>
      </w:r>
      <w:proofErr w:type="spellStart"/>
      <w:r>
        <w:t>scss</w:t>
      </w:r>
      <w:proofErr w:type="spellEnd"/>
      <w:proofErr w:type="gramEnd"/>
      <w:r>
        <w:t>).</w:t>
      </w:r>
    </w:p>
    <w:p w:rsidR="001A438C" w:rsidRDefault="001A438C" w:rsidP="001A438C">
      <w:pPr>
        <w:pStyle w:val="Contenido"/>
      </w:pPr>
    </w:p>
    <w:p w:rsidR="001A438C" w:rsidRDefault="001A438C" w:rsidP="001A438C">
      <w:pPr>
        <w:pStyle w:val="Contenido"/>
      </w:pPr>
      <w:r>
        <w:t xml:space="preserve">Esto se hace con el objetivo de </w:t>
      </w:r>
      <w:proofErr w:type="spellStart"/>
      <w:r>
        <w:t>modularizar</w:t>
      </w:r>
      <w:proofErr w:type="spellEnd"/>
      <w:r>
        <w:t xml:space="preserve"> las hojas de estilos.</w:t>
      </w:r>
      <w:r w:rsidRPr="001A438C">
        <w:t xml:space="preserve"> </w:t>
      </w:r>
    </w:p>
    <w:p w:rsidR="001A438C" w:rsidRPr="001A438C" w:rsidRDefault="001A438C" w:rsidP="001A438C">
      <w:pPr>
        <w:pStyle w:val="Contenido"/>
      </w:pPr>
      <w:r>
        <w:t>Se podría decir que estas hojas de estilo están separadas por componentes.</w:t>
      </w:r>
    </w:p>
    <w:p w:rsidR="001A438C" w:rsidRDefault="001A438C" w:rsidP="001A438C">
      <w:pPr>
        <w:pStyle w:val="Contenido"/>
      </w:pPr>
    </w:p>
    <w:p w:rsidR="001A438C" w:rsidRDefault="001A438C" w:rsidP="001A438C">
      <w:pPr>
        <w:pStyle w:val="Contenido"/>
      </w:pPr>
      <w:r>
        <w:t>Lo bueno de este procedimiento es que una hoja de estilos de un componente solo influye en su componente respectivamente, y en el resto no.</w:t>
      </w:r>
    </w:p>
    <w:p w:rsidR="001A438C" w:rsidRDefault="001A438C" w:rsidP="001A438C">
      <w:pPr>
        <w:pStyle w:val="Contenido"/>
      </w:pPr>
      <w:r w:rsidRPr="001A438C">
        <w:drawing>
          <wp:inline distT="0" distB="0" distL="0" distR="0" wp14:anchorId="56493788" wp14:editId="41C180DE">
            <wp:extent cx="2715004" cy="1743318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8C" w:rsidRDefault="001A438C" w:rsidP="001A438C">
      <w:pPr>
        <w:pStyle w:val="Contenido"/>
      </w:pPr>
    </w:p>
    <w:p w:rsidR="001A438C" w:rsidRDefault="001A438C" w:rsidP="001A438C">
      <w:pPr>
        <w:pStyle w:val="Contenido"/>
      </w:pPr>
    </w:p>
    <w:p w:rsidR="001A438C" w:rsidRDefault="001A438C" w:rsidP="001A438C">
      <w:pPr>
        <w:pStyle w:val="Contenido"/>
      </w:pPr>
      <w:r>
        <w:t>En los casos en que se necesiten estilos generales para todos los componentes, el fichero de estilos “</w:t>
      </w:r>
      <w:proofErr w:type="spellStart"/>
      <w:r>
        <w:t>main</w:t>
      </w:r>
      <w:proofErr w:type="spellEnd"/>
      <w:r>
        <w:t>” de la aplicación es el que se ubica en “/</w:t>
      </w:r>
      <w:proofErr w:type="spellStart"/>
      <w:r>
        <w:t>frontend</w:t>
      </w:r>
      <w:proofErr w:type="spellEnd"/>
      <w:r>
        <w:t>/</w:t>
      </w:r>
      <w:proofErr w:type="spellStart"/>
      <w:r>
        <w:t>src</w:t>
      </w:r>
      <w:proofErr w:type="spellEnd"/>
      <w:r>
        <w:t>/styles.css”.</w:t>
      </w:r>
    </w:p>
    <w:p w:rsidR="001A438C" w:rsidRDefault="001A438C" w:rsidP="001A438C">
      <w:pPr>
        <w:pStyle w:val="Contenido"/>
      </w:pPr>
    </w:p>
    <w:p w:rsidR="001A438C" w:rsidRDefault="001A438C" w:rsidP="001A438C">
      <w:pPr>
        <w:pStyle w:val="Contenido"/>
      </w:pPr>
      <w:r>
        <w:t>Ahí dentro se pueden importar tanto librerías externas como hojas de estilos propias:</w:t>
      </w:r>
    </w:p>
    <w:p w:rsidR="001A438C" w:rsidRDefault="001A438C" w:rsidP="001A438C">
      <w:pPr>
        <w:pStyle w:val="Contenido"/>
      </w:pPr>
      <w:r w:rsidRPr="001A438C">
        <w:drawing>
          <wp:inline distT="0" distB="0" distL="0" distR="0" wp14:anchorId="44FD7246" wp14:editId="4FB772A2">
            <wp:extent cx="4703674" cy="2340586"/>
            <wp:effectExtent l="0" t="0" r="1905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1269" cy="23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A438C" w:rsidRDefault="001A438C" w:rsidP="001A438C">
      <w:pPr>
        <w:pStyle w:val="Contenido"/>
      </w:pPr>
      <w:r>
        <w:t xml:space="preserve">Las hojas de estilo propias se ubican en </w:t>
      </w:r>
      <w:r w:rsidR="008827DE">
        <w:t>“/</w:t>
      </w:r>
      <w:proofErr w:type="spellStart"/>
      <w:r w:rsidR="008827DE">
        <w:t>frontend</w:t>
      </w:r>
      <w:proofErr w:type="spellEnd"/>
      <w:r w:rsidR="008827DE">
        <w:t>/</w:t>
      </w:r>
      <w:proofErr w:type="spellStart"/>
      <w:r w:rsidR="008827DE">
        <w:t>src</w:t>
      </w:r>
      <w:proofErr w:type="spellEnd"/>
      <w:r w:rsidR="008827DE">
        <w:t>/</w:t>
      </w:r>
      <w:proofErr w:type="spellStart"/>
      <w:r w:rsidR="008827DE">
        <w:t>assets</w:t>
      </w:r>
      <w:proofErr w:type="spellEnd"/>
      <w:r w:rsidR="008827DE">
        <w:t>/</w:t>
      </w:r>
      <w:proofErr w:type="spellStart"/>
      <w:r>
        <w:t>css</w:t>
      </w:r>
      <w:proofErr w:type="spellEnd"/>
      <w:r>
        <w:t>”.</w:t>
      </w:r>
    </w:p>
    <w:p w:rsidR="001A438C" w:rsidRDefault="001A438C" w:rsidP="001A438C">
      <w:pPr>
        <w:pStyle w:val="Contenido"/>
      </w:pPr>
    </w:p>
    <w:p w:rsidR="001A438C" w:rsidRDefault="001A438C" w:rsidP="001A438C">
      <w:pPr>
        <w:pStyle w:val="Contenido"/>
      </w:pPr>
      <w:r>
        <w:t>Estos estilos se aplicarán a todo el proyecto.</w:t>
      </w:r>
    </w:p>
    <w:p w:rsidR="008827DE" w:rsidRPr="001A438C" w:rsidRDefault="008827DE" w:rsidP="008827DE">
      <w:pPr>
        <w:pStyle w:val="Contenido"/>
        <w:rPr>
          <w:b/>
        </w:rPr>
      </w:pPr>
      <w:r>
        <w:rPr>
          <w:b/>
        </w:rPr>
        <w:lastRenderedPageBreak/>
        <w:t>6.-</w:t>
      </w:r>
      <w:r>
        <w:t xml:space="preserve">  </w:t>
      </w:r>
      <w:r>
        <w:rPr>
          <w:b/>
        </w:rPr>
        <w:t>Recursos en general</w:t>
      </w:r>
    </w:p>
    <w:p w:rsidR="001A438C" w:rsidRDefault="008827DE" w:rsidP="008827DE">
      <w:pPr>
        <w:pStyle w:val="Contenido"/>
      </w:pPr>
      <w:r>
        <w:t xml:space="preserve">El resto de recursos como pueden ser imágenes, </w:t>
      </w:r>
      <w:proofErr w:type="spellStart"/>
      <w:r>
        <w:t>svg’s</w:t>
      </w:r>
      <w:proofErr w:type="spellEnd"/>
      <w:r>
        <w:t xml:space="preserve"> o literales (para hacer traducciones) estarán en el directorio “/</w:t>
      </w:r>
      <w:proofErr w:type="spellStart"/>
      <w:r>
        <w:t>frontend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assets</w:t>
      </w:r>
      <w:proofErr w:type="spellEnd"/>
      <w:r>
        <w:t>/”, el cual es accesible por cualquier componente de la aplicación.</w:t>
      </w:r>
    </w:p>
    <w:p w:rsidR="00BE1808" w:rsidRDefault="00BE1808" w:rsidP="00AF3DF2">
      <w:pPr>
        <w:pStyle w:val="Contenido"/>
      </w:pPr>
    </w:p>
    <w:p w:rsidR="008827DE" w:rsidRPr="001A438C" w:rsidRDefault="008827DE" w:rsidP="008827DE">
      <w:pPr>
        <w:pStyle w:val="Contenido"/>
        <w:rPr>
          <w:b/>
        </w:rPr>
      </w:pPr>
    </w:p>
    <w:p w:rsidR="008827DE" w:rsidRPr="00E10912" w:rsidRDefault="008827DE" w:rsidP="00AF3DF2">
      <w:pPr>
        <w:pStyle w:val="Contenido"/>
      </w:pPr>
    </w:p>
    <w:p w:rsidR="001A438C" w:rsidRDefault="001A438C">
      <w:pPr>
        <w:spacing w:after="200"/>
        <w:rPr>
          <w:rFonts w:asciiTheme="majorHAnsi" w:eastAsiaTheme="majorEastAsia" w:hAnsiTheme="majorHAnsi" w:cstheme="majorBidi"/>
          <w:noProof/>
          <w:color w:val="061F57" w:themeColor="text2" w:themeShade="BF"/>
          <w:kern w:val="28"/>
          <w:sz w:val="52"/>
          <w:szCs w:val="32"/>
          <w:lang w:bidi="es-ES"/>
        </w:rPr>
      </w:pPr>
      <w:r>
        <w:rPr>
          <w:noProof/>
          <w:lang w:bidi="es-ES"/>
        </w:rPr>
        <w:br w:type="page"/>
      </w:r>
    </w:p>
    <w:p w:rsidR="00E10912" w:rsidRDefault="00E10912" w:rsidP="00E10912">
      <w:pPr>
        <w:pStyle w:val="Ttulo1"/>
        <w:rPr>
          <w:noProof/>
        </w:rPr>
      </w:pPr>
      <w:r>
        <w:rPr>
          <w:noProof/>
          <w:lang w:bidi="es-ES"/>
        </w:rPr>
        <w:lastRenderedPageBreak/>
        <w:t>Funcionalidades Técnicas</w:t>
      </w:r>
    </w:p>
    <w:sdt>
      <w:sdtPr>
        <w:rPr>
          <w:noProof/>
        </w:rPr>
        <w:id w:val="250779075"/>
        <w:placeholder>
          <w:docPart w:val="8E4030C3633A425E9FF3E75CEAE33AAB"/>
        </w:placeholder>
        <w15:appearance w15:val="hidden"/>
      </w:sdtPr>
      <w:sdtContent>
        <w:p w:rsidR="00E10912" w:rsidRDefault="00FD51B4" w:rsidP="00E10912">
          <w:pPr>
            <w:pStyle w:val="Ttulo2"/>
            <w:rPr>
              <w:rFonts w:eastAsiaTheme="minorEastAsia" w:cstheme="minorBidi"/>
              <w:noProof/>
              <w:sz w:val="28"/>
              <w:szCs w:val="22"/>
            </w:rPr>
          </w:pPr>
          <w:r>
            <w:rPr>
              <w:noProof/>
            </w:rPr>
            <w:t>Frontend</w:t>
          </w:r>
        </w:p>
      </w:sdtContent>
    </w:sdt>
    <w:p w:rsidR="00E10912" w:rsidRDefault="00E10912" w:rsidP="00E10912">
      <w:pPr>
        <w:pStyle w:val="Textodestacado"/>
        <w:rPr>
          <w:i/>
          <w:noProof/>
          <w:sz w:val="36"/>
        </w:rPr>
      </w:pPr>
    </w:p>
    <w:p w:rsidR="00E10912" w:rsidRDefault="00FD51B4" w:rsidP="00E10912">
      <w:pPr>
        <w:rPr>
          <w:u w:val="single"/>
        </w:rPr>
      </w:pPr>
      <w:r>
        <w:rPr>
          <w:u w:val="single"/>
        </w:rPr>
        <w:t>Flujo de datos</w:t>
      </w:r>
    </w:p>
    <w:p w:rsidR="00E064C6" w:rsidRPr="00C77173" w:rsidRDefault="00E064C6" w:rsidP="00E064C6">
      <w:pPr>
        <w:pStyle w:val="Contenido"/>
        <w:rPr>
          <w:rFonts w:eastAsia="Times New Roman"/>
          <w:color w:val="auto"/>
          <w:szCs w:val="36"/>
        </w:rPr>
      </w:pPr>
      <w:r>
        <w:t>A continuación, voy a explicar el flujo de datos de cada tipo que pasan por la aplicación.</w:t>
      </w:r>
    </w:p>
    <w:p w:rsidR="00E10912" w:rsidRDefault="00E10912" w:rsidP="00E10912">
      <w:pPr>
        <w:pStyle w:val="Contenido"/>
        <w:rPr>
          <w:noProof/>
        </w:rPr>
      </w:pPr>
    </w:p>
    <w:p w:rsidR="00264190" w:rsidRDefault="00FD51B4" w:rsidP="00264190">
      <w:pPr>
        <w:pStyle w:val="Contenido"/>
        <w:rPr>
          <w:b/>
        </w:rPr>
      </w:pPr>
      <w:r>
        <w:rPr>
          <w:b/>
        </w:rPr>
        <w:t>1.-</w:t>
      </w:r>
      <w:r>
        <w:t xml:space="preserve">  </w:t>
      </w:r>
      <w:r w:rsidR="00E064C6">
        <w:rPr>
          <w:b/>
        </w:rPr>
        <w:t>Datos de autenticación</w:t>
      </w:r>
    </w:p>
    <w:p w:rsidR="00E064C6" w:rsidRDefault="00E064C6" w:rsidP="00E064C6">
      <w:pPr>
        <w:pStyle w:val="Contenido"/>
      </w:pPr>
      <w:r>
        <w:t xml:space="preserve">Para autenticarse, el usuario tiene 2 opciones: </w:t>
      </w:r>
    </w:p>
    <w:p w:rsidR="00E064C6" w:rsidRDefault="00E064C6" w:rsidP="00E064C6">
      <w:pPr>
        <w:pStyle w:val="Contenido"/>
        <w:numPr>
          <w:ilvl w:val="0"/>
          <w:numId w:val="15"/>
        </w:numPr>
      </w:pPr>
      <w:r>
        <w:t>Iniciar sesión</w:t>
      </w:r>
    </w:p>
    <w:p w:rsidR="00E064C6" w:rsidRDefault="00E064C6" w:rsidP="00E064C6">
      <w:pPr>
        <w:pStyle w:val="Contenido"/>
        <w:numPr>
          <w:ilvl w:val="0"/>
          <w:numId w:val="15"/>
        </w:numPr>
      </w:pPr>
      <w:r>
        <w:t>Registrarse</w:t>
      </w:r>
    </w:p>
    <w:p w:rsidR="00E064C6" w:rsidRDefault="00E064C6" w:rsidP="00E064C6">
      <w:pPr>
        <w:pStyle w:val="Contenido"/>
      </w:pPr>
    </w:p>
    <w:p w:rsidR="00E064C6" w:rsidRDefault="00E064C6" w:rsidP="00E064C6">
      <w:pPr>
        <w:pStyle w:val="Contenido"/>
      </w:pPr>
      <w:r>
        <w:t>Los dos tienen un formulario donde rellenan los campos necesarios.</w:t>
      </w:r>
    </w:p>
    <w:p w:rsidR="00E064C6" w:rsidRDefault="00E064C6" w:rsidP="00E064C6">
      <w:pPr>
        <w:pStyle w:val="Contenido"/>
      </w:pPr>
    </w:p>
    <w:p w:rsidR="00E064C6" w:rsidRDefault="00E064C6" w:rsidP="00E064C6">
      <w:pPr>
        <w:pStyle w:val="Contenido"/>
      </w:pPr>
      <w:r>
        <w:t xml:space="preserve">Una vez los rellenan, llaman a su respectivo servicio que se ubica en </w:t>
      </w:r>
      <w:r w:rsidR="00E9719D">
        <w:t>“</w:t>
      </w:r>
      <w:r>
        <w:t>/</w:t>
      </w:r>
      <w:proofErr w:type="spellStart"/>
      <w:r>
        <w:t>frontend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r w:rsidR="00E9719D">
        <w:t>app/</w:t>
      </w:r>
      <w:proofErr w:type="spellStart"/>
      <w:r w:rsidR="00E9719D">
        <w:t>services</w:t>
      </w:r>
      <w:proofErr w:type="spellEnd"/>
      <w:r w:rsidR="00E9719D">
        <w:t>/</w:t>
      </w:r>
      <w:proofErr w:type="spellStart"/>
      <w:r w:rsidR="00E9719D">
        <w:t>httpServices</w:t>
      </w:r>
      <w:proofErr w:type="spellEnd"/>
      <w:r w:rsidR="00E9719D">
        <w:t>/</w:t>
      </w:r>
      <w:proofErr w:type="spellStart"/>
      <w:r w:rsidR="00E9719D">
        <w:t>user.service.ts</w:t>
      </w:r>
      <w:proofErr w:type="spellEnd"/>
      <w:r w:rsidR="00E9719D">
        <w:t>”.</w:t>
      </w:r>
    </w:p>
    <w:p w:rsidR="00E9719D" w:rsidRDefault="00E9719D" w:rsidP="00E064C6">
      <w:pPr>
        <w:pStyle w:val="Contenido"/>
      </w:pPr>
    </w:p>
    <w:p w:rsidR="00E9719D" w:rsidRDefault="00E9719D" w:rsidP="00E064C6">
      <w:pPr>
        <w:pStyle w:val="Contenido"/>
      </w:pPr>
      <w:r>
        <w:t>En concreto cada uno utiliza una función de estas 2:</w:t>
      </w:r>
    </w:p>
    <w:p w:rsidR="00E9719D" w:rsidRDefault="00E9719D" w:rsidP="00E064C6">
      <w:pPr>
        <w:pStyle w:val="Contenido"/>
      </w:pPr>
      <w:r w:rsidRPr="00E9719D">
        <w:drawing>
          <wp:inline distT="0" distB="0" distL="0" distR="0" wp14:anchorId="20106564" wp14:editId="15A8B612">
            <wp:extent cx="5201376" cy="2943636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9D" w:rsidRDefault="00E9719D" w:rsidP="00E064C6">
      <w:pPr>
        <w:pStyle w:val="Contenido"/>
      </w:pPr>
    </w:p>
    <w:p w:rsidR="00E9719D" w:rsidRDefault="00E9719D" w:rsidP="00E064C6">
      <w:pPr>
        <w:pStyle w:val="Contenido"/>
      </w:pPr>
    </w:p>
    <w:p w:rsidR="00E9719D" w:rsidRDefault="00E9719D" w:rsidP="00E064C6">
      <w:pPr>
        <w:pStyle w:val="Contenido"/>
      </w:pPr>
      <w:r>
        <w:t xml:space="preserve">Estas funciones se encargan de recibir en un objeto todos los campos del formulario (ya sea el de </w:t>
      </w:r>
      <w:proofErr w:type="spellStart"/>
      <w:r>
        <w:t>login</w:t>
      </w:r>
      <w:proofErr w:type="spellEnd"/>
      <w:r>
        <w:t xml:space="preserve"> o </w:t>
      </w:r>
      <w:proofErr w:type="spellStart"/>
      <w:r>
        <w:t>register</w:t>
      </w:r>
      <w:proofErr w:type="spellEnd"/>
      <w:r>
        <w:t xml:space="preserve">) y lo envían por petición http al servidor </w:t>
      </w:r>
      <w:proofErr w:type="spellStart"/>
      <w:r>
        <w:t>backend</w:t>
      </w:r>
      <w:proofErr w:type="spellEnd"/>
      <w:r>
        <w:t>, donde este ya realiza las operaciones oportunas.</w:t>
      </w:r>
    </w:p>
    <w:p w:rsidR="00E9719D" w:rsidRDefault="00E9719D" w:rsidP="00E064C6">
      <w:pPr>
        <w:pStyle w:val="Contenido"/>
      </w:pPr>
      <w:r>
        <w:lastRenderedPageBreak/>
        <w:t xml:space="preserve">Si la respuesta que se recibe de </w:t>
      </w:r>
      <w:proofErr w:type="spellStart"/>
      <w:r>
        <w:t>backend</w:t>
      </w:r>
      <w:proofErr w:type="spellEnd"/>
      <w:r>
        <w:t xml:space="preserve"> es satisfactoria, lo que se hace es guardar el objeto que viene en la respuesta de la petición al </w:t>
      </w:r>
      <w:proofErr w:type="spellStart"/>
      <w:r>
        <w:t>localStorage</w:t>
      </w:r>
      <w:proofErr w:type="spellEnd"/>
      <w:r>
        <w:t>:</w:t>
      </w:r>
    </w:p>
    <w:p w:rsidR="00E9719D" w:rsidRDefault="00E9719D" w:rsidP="00E064C6">
      <w:pPr>
        <w:pStyle w:val="Contenido"/>
      </w:pPr>
      <w:r w:rsidRPr="00E9719D">
        <w:drawing>
          <wp:inline distT="0" distB="0" distL="0" distR="0" wp14:anchorId="664F9D22" wp14:editId="5FCFBB6B">
            <wp:extent cx="6371590" cy="14287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9D" w:rsidRDefault="00E9719D" w:rsidP="00E064C6">
      <w:pPr>
        <w:pStyle w:val="Contenido"/>
      </w:pPr>
    </w:p>
    <w:p w:rsidR="00E9719D" w:rsidRDefault="00E9719D" w:rsidP="00E064C6">
      <w:pPr>
        <w:pStyle w:val="Contenido"/>
      </w:pPr>
      <w:r>
        <w:t>La respuesta que obtenemos son la información básica del usuario y su JWT:</w:t>
      </w:r>
    </w:p>
    <w:p w:rsidR="00E9719D" w:rsidRDefault="00471CEC" w:rsidP="00E064C6">
      <w:pPr>
        <w:pStyle w:val="Contenido"/>
      </w:pPr>
      <w:r w:rsidRPr="00471CEC">
        <w:drawing>
          <wp:inline distT="0" distB="0" distL="0" distR="0" wp14:anchorId="4C64FA44" wp14:editId="25BE575B">
            <wp:extent cx="3686861" cy="701305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3542" cy="71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1CEC">
        <w:t xml:space="preserve"> </w:t>
      </w:r>
    </w:p>
    <w:p w:rsidR="00471CEC" w:rsidRDefault="00471CEC" w:rsidP="00E064C6">
      <w:pPr>
        <w:pStyle w:val="Contenido"/>
      </w:pPr>
    </w:p>
    <w:p w:rsidR="00471CEC" w:rsidRDefault="00471CEC" w:rsidP="00E064C6">
      <w:pPr>
        <w:pStyle w:val="Contenido"/>
      </w:pPr>
    </w:p>
    <w:p w:rsidR="00471CEC" w:rsidRDefault="00471CEC" w:rsidP="00E064C6">
      <w:pPr>
        <w:pStyle w:val="Contenido"/>
      </w:pPr>
      <w:r>
        <w:t xml:space="preserve">Ahora, cada vez que se haga una petición al servidor para realizar cambios en productos, ofertas, ver estadísticas y más funciones que requieran autenticación, se enviará el </w:t>
      </w:r>
      <w:proofErr w:type="spellStart"/>
      <w:r>
        <w:t>token</w:t>
      </w:r>
      <w:proofErr w:type="spellEnd"/>
      <w:r>
        <w:t xml:space="preserve"> que hay guardado en el </w:t>
      </w:r>
      <w:proofErr w:type="spellStart"/>
      <w:r>
        <w:t>localStorage</w:t>
      </w:r>
      <w:proofErr w:type="spellEnd"/>
      <w:r>
        <w:t>.</w:t>
      </w:r>
    </w:p>
    <w:p w:rsidR="00471CEC" w:rsidRDefault="00471CEC">
      <w:pPr>
        <w:spacing w:after="200"/>
        <w:rPr>
          <w:b w:val="0"/>
        </w:rPr>
      </w:pPr>
      <w:r>
        <w:br w:type="page"/>
      </w:r>
    </w:p>
    <w:p w:rsidR="00471CEC" w:rsidRDefault="00471CEC" w:rsidP="00471CEC">
      <w:pPr>
        <w:pStyle w:val="Contenido"/>
        <w:rPr>
          <w:b/>
        </w:rPr>
      </w:pPr>
      <w:r>
        <w:rPr>
          <w:b/>
        </w:rPr>
        <w:lastRenderedPageBreak/>
        <w:t>2.-</w:t>
      </w:r>
      <w:r>
        <w:t xml:space="preserve">  </w:t>
      </w:r>
      <w:r>
        <w:rPr>
          <w:b/>
        </w:rPr>
        <w:t>Datos de usuario</w:t>
      </w:r>
    </w:p>
    <w:p w:rsidR="00471CEC" w:rsidRDefault="00267534" w:rsidP="00267534">
      <w:pPr>
        <w:pStyle w:val="Contenido"/>
      </w:pPr>
      <w:r>
        <w:t>Si el usuario desea modificar algún dato, entonces necesitará utilizar dos funcionalidades que están en el servicio explicado en el apartado anterior (“/</w:t>
      </w:r>
      <w:proofErr w:type="spellStart"/>
      <w:r>
        <w:t>frontend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services</w:t>
      </w:r>
      <w:proofErr w:type="spellEnd"/>
      <w:r>
        <w:t>/</w:t>
      </w:r>
      <w:proofErr w:type="spellStart"/>
      <w:r>
        <w:t>httpServices</w:t>
      </w:r>
      <w:proofErr w:type="spellEnd"/>
      <w:r>
        <w:t>/</w:t>
      </w:r>
      <w:proofErr w:type="spellStart"/>
      <w:r>
        <w:t>user.service.ts</w:t>
      </w:r>
      <w:proofErr w:type="spellEnd"/>
      <w:r>
        <w:t>”).</w:t>
      </w:r>
    </w:p>
    <w:p w:rsidR="00267534" w:rsidRDefault="00267534" w:rsidP="00267534">
      <w:pPr>
        <w:pStyle w:val="Contenido"/>
      </w:pPr>
    </w:p>
    <w:p w:rsidR="00267534" w:rsidRDefault="00267534" w:rsidP="00267534">
      <w:pPr>
        <w:pStyle w:val="Contenido"/>
      </w:pPr>
      <w:r>
        <w:t>Concretamente estos dos:</w:t>
      </w:r>
    </w:p>
    <w:p w:rsidR="00267534" w:rsidRPr="00267534" w:rsidRDefault="00267534" w:rsidP="00267534">
      <w:pPr>
        <w:pStyle w:val="Contenido"/>
      </w:pPr>
      <w:r w:rsidRPr="00267534">
        <w:drawing>
          <wp:inline distT="0" distB="0" distL="0" distR="0" wp14:anchorId="04B06D3D" wp14:editId="6A0B4392">
            <wp:extent cx="6371590" cy="156527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CEC" w:rsidRDefault="00471CEC" w:rsidP="00E064C6">
      <w:pPr>
        <w:pStyle w:val="Contenido"/>
        <w:rPr>
          <w:u w:val="single"/>
        </w:rPr>
      </w:pPr>
    </w:p>
    <w:p w:rsidR="00267534" w:rsidRDefault="00267534" w:rsidP="00E064C6">
      <w:pPr>
        <w:pStyle w:val="Contenido"/>
        <w:rPr>
          <w:u w:val="single"/>
        </w:rPr>
      </w:pPr>
    </w:p>
    <w:p w:rsidR="00267534" w:rsidRDefault="00267534" w:rsidP="00E064C6">
      <w:pPr>
        <w:pStyle w:val="Contenido"/>
      </w:pPr>
      <w:r w:rsidRPr="00267534">
        <w:t>Primero</w:t>
      </w:r>
      <w:r>
        <w:t xml:space="preserve"> tendremos que recoger todos los datos del usuario, por ello se utiliza la función “</w:t>
      </w:r>
      <w:proofErr w:type="spellStart"/>
      <w:r>
        <w:t>getUserData</w:t>
      </w:r>
      <w:proofErr w:type="spellEnd"/>
      <w:r>
        <w:t>” para hacer la petición a back.</w:t>
      </w:r>
    </w:p>
    <w:p w:rsidR="00267534" w:rsidRDefault="00267534" w:rsidP="00E064C6">
      <w:pPr>
        <w:pStyle w:val="Contenido"/>
      </w:pPr>
    </w:p>
    <w:p w:rsidR="00267534" w:rsidRDefault="00267534" w:rsidP="00E064C6">
      <w:pPr>
        <w:pStyle w:val="Contenido"/>
      </w:pPr>
      <w:r>
        <w:t xml:space="preserve">El campo que hay que pasarle es el mail del usuario, por lo tanto, la petición le llegará a </w:t>
      </w:r>
      <w:proofErr w:type="spellStart"/>
      <w:r>
        <w:t>backend</w:t>
      </w:r>
      <w:proofErr w:type="spellEnd"/>
      <w:r>
        <w:t xml:space="preserve"> con el mail del usuario en el </w:t>
      </w:r>
      <w:proofErr w:type="spellStart"/>
      <w:r>
        <w:t>body</w:t>
      </w:r>
      <w:proofErr w:type="spellEnd"/>
      <w:r>
        <w:t>.</w:t>
      </w:r>
    </w:p>
    <w:p w:rsidR="00267534" w:rsidRDefault="00267534" w:rsidP="00E064C6">
      <w:pPr>
        <w:pStyle w:val="Contenido"/>
      </w:pPr>
    </w:p>
    <w:p w:rsidR="00267534" w:rsidRDefault="00267534" w:rsidP="00E064C6">
      <w:pPr>
        <w:pStyle w:val="Contenido"/>
      </w:pPr>
      <w:r>
        <w:t>Una vez que lleguen los datos de vuelta, se rellenarán todos los campos del formulario para que el usuario ya los tenga escritos:</w:t>
      </w:r>
    </w:p>
    <w:p w:rsidR="00267534" w:rsidRDefault="00267534" w:rsidP="00E064C6">
      <w:pPr>
        <w:pStyle w:val="Contenido"/>
      </w:pPr>
      <w:r w:rsidRPr="00267534">
        <w:drawing>
          <wp:inline distT="0" distB="0" distL="0" distR="0" wp14:anchorId="7A7F431D" wp14:editId="7CCC9433">
            <wp:extent cx="6371590" cy="333946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34" w:rsidRDefault="00267534" w:rsidP="00E064C6">
      <w:pPr>
        <w:pStyle w:val="Contenido"/>
      </w:pPr>
      <w:r>
        <w:lastRenderedPageBreak/>
        <w:t>Una vez que el usuario quiere guardar los datos, llama al servicio, concretamente a la función “</w:t>
      </w:r>
      <w:proofErr w:type="spellStart"/>
      <w:r>
        <w:t>editUser</w:t>
      </w:r>
      <w:proofErr w:type="spellEnd"/>
      <w:r>
        <w:t>” y le pasa como parámetro la información del formulario en un objeto:</w:t>
      </w:r>
    </w:p>
    <w:p w:rsidR="00267534" w:rsidRDefault="00267534" w:rsidP="00E064C6">
      <w:pPr>
        <w:pStyle w:val="Contenido"/>
      </w:pPr>
      <w:r w:rsidRPr="00267534">
        <w:drawing>
          <wp:inline distT="0" distB="0" distL="0" distR="0" wp14:anchorId="221EF279" wp14:editId="3FF669E2">
            <wp:extent cx="5457139" cy="1567962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4822" cy="157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34" w:rsidRDefault="00267534" w:rsidP="00E064C6">
      <w:pPr>
        <w:pStyle w:val="Contenido"/>
      </w:pPr>
      <w:r w:rsidRPr="00267534">
        <w:drawing>
          <wp:inline distT="0" distB="0" distL="0" distR="0" wp14:anchorId="792B39D6" wp14:editId="3DDBC682">
            <wp:extent cx="4484218" cy="685089"/>
            <wp:effectExtent l="0" t="0" r="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2829" cy="68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E3" w:rsidRDefault="00C111E3" w:rsidP="00E064C6">
      <w:pPr>
        <w:pStyle w:val="Contenido"/>
      </w:pPr>
    </w:p>
    <w:p w:rsidR="00C111E3" w:rsidRDefault="00C111E3" w:rsidP="00E064C6">
      <w:pPr>
        <w:pStyle w:val="Contenido"/>
      </w:pPr>
    </w:p>
    <w:p w:rsidR="00C111E3" w:rsidRDefault="00C111E3" w:rsidP="00E064C6">
      <w:pPr>
        <w:pStyle w:val="Contenido"/>
      </w:pPr>
      <w:r>
        <w:t xml:space="preserve">En general este es el tratamiento de datos en toda la aplicación: recogerlos, enviarlos a </w:t>
      </w:r>
      <w:proofErr w:type="spellStart"/>
      <w:r>
        <w:t>backend</w:t>
      </w:r>
      <w:proofErr w:type="spellEnd"/>
      <w:r>
        <w:t>, recibir la respuesta y mostrarla.</w:t>
      </w:r>
    </w:p>
    <w:p w:rsidR="00C111E3" w:rsidRDefault="00C111E3" w:rsidP="00E064C6">
      <w:pPr>
        <w:pStyle w:val="Contenido"/>
      </w:pPr>
    </w:p>
    <w:p w:rsidR="00C111E3" w:rsidRDefault="00C111E3" w:rsidP="00E064C6">
      <w:pPr>
        <w:pStyle w:val="Contenido"/>
      </w:pPr>
    </w:p>
    <w:p w:rsidR="00C111E3" w:rsidRDefault="00C111E3" w:rsidP="00E064C6">
      <w:pPr>
        <w:pStyle w:val="Contenido"/>
      </w:pPr>
      <w:r>
        <w:t>Esto se ha utilizado en el componente “</w:t>
      </w:r>
      <w:proofErr w:type="spellStart"/>
      <w:r>
        <w:t>editUser</w:t>
      </w:r>
      <w:proofErr w:type="spellEnd"/>
      <w:r>
        <w:t>”, el cual está ubicado en “/</w:t>
      </w:r>
      <w:proofErr w:type="spellStart"/>
      <w:r>
        <w:t>frontend</w:t>
      </w:r>
      <w:proofErr w:type="spellEnd"/>
      <w:r>
        <w:t>/</w:t>
      </w:r>
      <w:proofErr w:type="spellStart"/>
      <w:r>
        <w:t>sec</w:t>
      </w:r>
      <w:proofErr w:type="spellEnd"/>
      <w:r>
        <w:t>/app/</w:t>
      </w:r>
      <w:proofErr w:type="spellStart"/>
      <w:r>
        <w:t>components</w:t>
      </w:r>
      <w:proofErr w:type="spellEnd"/>
      <w:r>
        <w:t>/</w:t>
      </w:r>
      <w:proofErr w:type="spellStart"/>
      <w:r>
        <w:t>views</w:t>
      </w:r>
      <w:proofErr w:type="spellEnd"/>
      <w:r>
        <w:t>/</w:t>
      </w:r>
      <w:proofErr w:type="spellStart"/>
      <w:r>
        <w:t>private</w:t>
      </w:r>
      <w:proofErr w:type="spellEnd"/>
      <w:r>
        <w:t>/</w:t>
      </w:r>
      <w:proofErr w:type="spellStart"/>
      <w:r>
        <w:t>editUser</w:t>
      </w:r>
      <w:proofErr w:type="spellEnd"/>
      <w:r>
        <w:t>”.</w:t>
      </w:r>
    </w:p>
    <w:p w:rsidR="00C111E3" w:rsidRDefault="00C111E3" w:rsidP="00E064C6">
      <w:pPr>
        <w:pStyle w:val="Contenido"/>
      </w:pPr>
    </w:p>
    <w:p w:rsidR="00C111E3" w:rsidRDefault="00C111E3" w:rsidP="00E064C6">
      <w:pPr>
        <w:pStyle w:val="Contenido"/>
      </w:pPr>
    </w:p>
    <w:p w:rsidR="00C111E3" w:rsidRDefault="00C111E3" w:rsidP="00C111E3">
      <w:pPr>
        <w:pStyle w:val="Contenido"/>
        <w:rPr>
          <w:b/>
        </w:rPr>
      </w:pPr>
    </w:p>
    <w:p w:rsidR="00C111E3" w:rsidRDefault="00C111E3">
      <w:pPr>
        <w:spacing w:after="200"/>
      </w:pPr>
      <w:r>
        <w:rPr>
          <w:b w:val="0"/>
        </w:rPr>
        <w:br w:type="page"/>
      </w:r>
    </w:p>
    <w:p w:rsidR="00C111E3" w:rsidRDefault="00C111E3" w:rsidP="00C111E3">
      <w:pPr>
        <w:pStyle w:val="Contenido"/>
        <w:rPr>
          <w:b/>
        </w:rPr>
      </w:pPr>
      <w:r>
        <w:rPr>
          <w:b/>
        </w:rPr>
        <w:lastRenderedPageBreak/>
        <w:t>3</w:t>
      </w:r>
      <w:r>
        <w:rPr>
          <w:b/>
        </w:rPr>
        <w:t>.-</w:t>
      </w:r>
      <w:r>
        <w:t xml:space="preserve">  </w:t>
      </w:r>
      <w:r>
        <w:rPr>
          <w:b/>
        </w:rPr>
        <w:t xml:space="preserve">Datos de </w:t>
      </w:r>
      <w:r>
        <w:rPr>
          <w:b/>
        </w:rPr>
        <w:t>productos</w:t>
      </w:r>
    </w:p>
    <w:p w:rsidR="00C111E3" w:rsidRDefault="00C111E3" w:rsidP="00C111E3">
      <w:pPr>
        <w:pStyle w:val="Contenido"/>
      </w:pPr>
      <w:r>
        <w:t>Hay varios sitios donde se utiliza el siguiente servicio, sobre todo para obtener los productos.</w:t>
      </w: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  <w:r>
        <w:t xml:space="preserve">El servicio se ubica en </w:t>
      </w:r>
      <w:r>
        <w:t>“/</w:t>
      </w:r>
      <w:proofErr w:type="spellStart"/>
      <w:r>
        <w:t>frontend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service</w:t>
      </w:r>
      <w:r>
        <w:t>s</w:t>
      </w:r>
      <w:proofErr w:type="spellEnd"/>
      <w:r>
        <w:t>/</w:t>
      </w:r>
      <w:proofErr w:type="spellStart"/>
      <w:r>
        <w:t>httpServices</w:t>
      </w:r>
      <w:proofErr w:type="spellEnd"/>
      <w:r>
        <w:t>/</w:t>
      </w:r>
      <w:proofErr w:type="spellStart"/>
      <w:r>
        <w:t>products.service.ts</w:t>
      </w:r>
      <w:proofErr w:type="spellEnd"/>
      <w:r>
        <w:t>”</w:t>
      </w:r>
      <w:r>
        <w:t>.</w:t>
      </w: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  <w:r>
        <w:t xml:space="preserve">Uno de estos sitios donde se utiliza este </w:t>
      </w:r>
      <w:proofErr w:type="spellStart"/>
      <w:r>
        <w:t>service</w:t>
      </w:r>
      <w:proofErr w:type="spellEnd"/>
      <w:r>
        <w:t xml:space="preserve"> es en </w:t>
      </w:r>
      <w:r w:rsidRPr="00C111E3">
        <w:rPr>
          <w:b/>
        </w:rPr>
        <w:t>Marketplace</w:t>
      </w:r>
      <w:r>
        <w:t>.</w:t>
      </w:r>
    </w:p>
    <w:p w:rsidR="00C111E3" w:rsidRDefault="00C111E3" w:rsidP="00C111E3">
      <w:pPr>
        <w:pStyle w:val="Contenido"/>
      </w:pPr>
      <w:r>
        <w:t>En concreto se utiliza este para obtener todos los productos y mostrarlos:</w:t>
      </w:r>
    </w:p>
    <w:p w:rsidR="00C111E3" w:rsidRDefault="00C111E3" w:rsidP="00C111E3">
      <w:pPr>
        <w:pStyle w:val="Contenido"/>
      </w:pPr>
      <w:r w:rsidRPr="00C111E3">
        <w:drawing>
          <wp:inline distT="0" distB="0" distL="0" distR="0" wp14:anchorId="3A42A7CA" wp14:editId="3C4EBB44">
            <wp:extent cx="6371590" cy="101092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E3" w:rsidRDefault="00C111E3" w:rsidP="00C111E3">
      <w:pPr>
        <w:pStyle w:val="Contenido"/>
      </w:pPr>
      <w:r w:rsidRPr="00C111E3">
        <w:drawing>
          <wp:inline distT="0" distB="0" distL="0" distR="0" wp14:anchorId="32EEFF12" wp14:editId="704A0435">
            <wp:extent cx="3458058" cy="1028844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  <w:r>
        <w:t xml:space="preserve">Aquí lo que se hace es realizar la petición y guardar la respuesta de </w:t>
      </w:r>
      <w:proofErr w:type="spellStart"/>
      <w:r>
        <w:t>backend</w:t>
      </w:r>
      <w:proofErr w:type="spellEnd"/>
      <w:r>
        <w:t xml:space="preserve"> (un </w:t>
      </w:r>
      <w:proofErr w:type="spellStart"/>
      <w:r>
        <w:t>array</w:t>
      </w:r>
      <w:proofErr w:type="spellEnd"/>
      <w:r>
        <w:t xml:space="preserve"> con todos los objetos) en una variable llamada </w:t>
      </w:r>
      <w:proofErr w:type="spellStart"/>
      <w:r>
        <w:t>products</w:t>
      </w:r>
      <w:proofErr w:type="spellEnd"/>
      <w:r>
        <w:t>.</w:t>
      </w: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  <w:r>
        <w:t xml:space="preserve">Esta luego se muestra en el </w:t>
      </w:r>
      <w:proofErr w:type="spellStart"/>
      <w:r>
        <w:t>html</w:t>
      </w:r>
      <w:proofErr w:type="spellEnd"/>
      <w:r>
        <w:t xml:space="preserve"> recorriéndola con un bucle:</w:t>
      </w:r>
    </w:p>
    <w:p w:rsidR="00C111E3" w:rsidRDefault="00C111E3" w:rsidP="00C111E3">
      <w:pPr>
        <w:pStyle w:val="Contenido"/>
      </w:pPr>
      <w:r w:rsidRPr="00C111E3">
        <w:drawing>
          <wp:inline distT="0" distB="0" distL="0" distR="0" wp14:anchorId="65366C03" wp14:editId="38D21D8C">
            <wp:extent cx="6371590" cy="183642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  <w:r>
        <w:lastRenderedPageBreak/>
        <w:t>Seré breve con el resto, porque considero que la metodología es exactamente la misma cambiando el tipo de petición.</w:t>
      </w: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  <w:r>
        <w:t>Estando en la página donde se ven más detalles del producto, para obtener toda la información realizamos una petición con el id del producto a la función/</w:t>
      </w:r>
      <w:proofErr w:type="spellStart"/>
      <w:r>
        <w:t>service</w:t>
      </w:r>
      <w:proofErr w:type="spellEnd"/>
      <w:r>
        <w:t xml:space="preserve"> llamada “</w:t>
      </w:r>
      <w:proofErr w:type="spellStart"/>
      <w:r>
        <w:t>getProduct</w:t>
      </w:r>
      <w:proofErr w:type="spellEnd"/>
      <w:r>
        <w:t>”.</w:t>
      </w:r>
    </w:p>
    <w:p w:rsidR="00C111E3" w:rsidRDefault="00C111E3" w:rsidP="00C111E3">
      <w:pPr>
        <w:pStyle w:val="Contenido"/>
      </w:pPr>
      <w:r w:rsidRPr="00C111E3">
        <w:drawing>
          <wp:inline distT="0" distB="0" distL="0" distR="0" wp14:anchorId="69BBC58D" wp14:editId="312FC072">
            <wp:extent cx="6371590" cy="24003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  <w:r>
        <w:t>Cuanto se quiera modificar un producto, se rellenará el formulario, y todos los campos se enviarán como objeto al servidor por medio de la función/</w:t>
      </w:r>
      <w:proofErr w:type="spellStart"/>
      <w:r>
        <w:t>service</w:t>
      </w:r>
      <w:proofErr w:type="spellEnd"/>
      <w:r>
        <w:t xml:space="preserve"> “</w:t>
      </w:r>
      <w:proofErr w:type="spellStart"/>
      <w:r>
        <w:t>putProduct</w:t>
      </w:r>
      <w:proofErr w:type="spellEnd"/>
      <w:r>
        <w:t>”.</w:t>
      </w:r>
    </w:p>
    <w:p w:rsidR="00C111E3" w:rsidRDefault="00C111E3" w:rsidP="00C111E3">
      <w:pPr>
        <w:pStyle w:val="Contenido"/>
      </w:pPr>
    </w:p>
    <w:p w:rsidR="00C111E3" w:rsidRDefault="00C111E3" w:rsidP="00C111E3">
      <w:pPr>
        <w:pStyle w:val="Contenido"/>
      </w:pPr>
      <w:r>
        <w:t xml:space="preserve">Lo mismo pasaría al </w:t>
      </w:r>
      <w:r w:rsidR="0095057D">
        <w:t>crear un nuevo producto, pero utilizando la función/</w:t>
      </w:r>
      <w:proofErr w:type="spellStart"/>
      <w:r w:rsidR="0095057D">
        <w:t>service</w:t>
      </w:r>
      <w:proofErr w:type="spellEnd"/>
      <w:r w:rsidR="0095057D">
        <w:t xml:space="preserve"> “</w:t>
      </w:r>
      <w:proofErr w:type="spellStart"/>
      <w:r w:rsidR="0095057D">
        <w:t>postProduct</w:t>
      </w:r>
      <w:proofErr w:type="spellEnd"/>
      <w:r w:rsidR="0095057D">
        <w:t>”.</w:t>
      </w: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  <w:r>
        <w:lastRenderedPageBreak/>
        <w:t xml:space="preserve">A la hora de querer ver todos los productos que tiene un usuario, utilizaremos la </w:t>
      </w:r>
      <w:proofErr w:type="spellStart"/>
      <w:r>
        <w:t>la</w:t>
      </w:r>
      <w:proofErr w:type="spellEnd"/>
      <w:r>
        <w:t xml:space="preserve"> función/</w:t>
      </w:r>
      <w:proofErr w:type="spellStart"/>
      <w:r>
        <w:t>service</w:t>
      </w:r>
      <w:proofErr w:type="spellEnd"/>
      <w:r>
        <w:t xml:space="preserve"> llamada “</w:t>
      </w:r>
      <w:proofErr w:type="spellStart"/>
      <w:r>
        <w:t>getUserProducts</w:t>
      </w:r>
      <w:proofErr w:type="spellEnd"/>
      <w:r>
        <w:t>”, donde le pasaremos el id del usuario y su JWT:</w:t>
      </w:r>
    </w:p>
    <w:p w:rsidR="0095057D" w:rsidRDefault="0095057D" w:rsidP="00C111E3">
      <w:pPr>
        <w:pStyle w:val="Contenido"/>
      </w:pPr>
      <w:r w:rsidRPr="0095057D">
        <w:drawing>
          <wp:inline distT="0" distB="0" distL="0" distR="0" wp14:anchorId="14A6A3B6" wp14:editId="4FA90BAA">
            <wp:extent cx="6287377" cy="2257740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  <w:r>
        <w:t xml:space="preserve">La respuesta la guardaremos en una variable y se mostrará en el </w:t>
      </w:r>
      <w:proofErr w:type="spellStart"/>
      <w:r>
        <w:t>html</w:t>
      </w:r>
      <w:proofErr w:type="spellEnd"/>
      <w:r>
        <w:t xml:space="preserve"> con un bucle.</w:t>
      </w: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</w:p>
    <w:p w:rsidR="0095057D" w:rsidRPr="0095057D" w:rsidRDefault="0095057D" w:rsidP="00C111E3">
      <w:pPr>
        <w:pStyle w:val="Contenido"/>
        <w:rPr>
          <w:b/>
        </w:rPr>
      </w:pPr>
      <w:r>
        <w:rPr>
          <w:b/>
        </w:rPr>
        <w:t>3</w:t>
      </w:r>
      <w:r>
        <w:rPr>
          <w:b/>
        </w:rPr>
        <w:t>.-</w:t>
      </w:r>
      <w:r>
        <w:t xml:space="preserve">  </w:t>
      </w:r>
      <w:r>
        <w:rPr>
          <w:b/>
        </w:rPr>
        <w:t>Resto de datos</w:t>
      </w:r>
    </w:p>
    <w:p w:rsidR="0095057D" w:rsidRDefault="0095057D" w:rsidP="00C111E3">
      <w:pPr>
        <w:pStyle w:val="Contenido"/>
      </w:pPr>
      <w:r>
        <w:t>El resto de funcionalidades, ya sean los productos, ofertas, ventas y demás se realizan haciendo peticiones</w:t>
      </w:r>
      <w:r w:rsidR="00097D21">
        <w:t>, todas exactamente iguales a estas dos mencionadas</w:t>
      </w:r>
      <w:r>
        <w:t>.</w:t>
      </w:r>
    </w:p>
    <w:p w:rsidR="0095057D" w:rsidRDefault="0095057D" w:rsidP="00C111E3">
      <w:pPr>
        <w:pStyle w:val="Contenido"/>
      </w:pPr>
    </w:p>
    <w:p w:rsidR="0095057D" w:rsidRDefault="0095057D" w:rsidP="00C111E3">
      <w:pPr>
        <w:pStyle w:val="Contenido"/>
      </w:pPr>
      <w:r>
        <w:t xml:space="preserve">El flujo sería petición del </w:t>
      </w:r>
      <w:r>
        <w:rPr>
          <w:b/>
        </w:rPr>
        <w:t>Componente</w:t>
      </w:r>
      <w:r>
        <w:t xml:space="preserve"> al </w:t>
      </w:r>
      <w:proofErr w:type="spellStart"/>
      <w:r>
        <w:rPr>
          <w:b/>
        </w:rPr>
        <w:t>Service</w:t>
      </w:r>
      <w:proofErr w:type="spellEnd"/>
      <w:r>
        <w:t xml:space="preserve">, y este se encarga de hacer la petición HTTP a </w:t>
      </w:r>
      <w:proofErr w:type="spellStart"/>
      <w:r>
        <w:rPr>
          <w:b/>
        </w:rPr>
        <w:t>Backend</w:t>
      </w:r>
      <w:proofErr w:type="spellEnd"/>
      <w:r>
        <w:t>.</w:t>
      </w:r>
    </w:p>
    <w:p w:rsidR="0095057D" w:rsidRDefault="0095057D" w:rsidP="00C111E3">
      <w:pPr>
        <w:pStyle w:val="Contenido"/>
      </w:pPr>
      <w:r>
        <w:t xml:space="preserve">La respuesta vuelve al </w:t>
      </w:r>
      <w:r>
        <w:rPr>
          <w:b/>
        </w:rPr>
        <w:t>Componente</w:t>
      </w:r>
      <w:r>
        <w:t xml:space="preserve"> y ahí se tratarían los datos recibidos.</w:t>
      </w:r>
    </w:p>
    <w:p w:rsidR="0095057D" w:rsidRDefault="0095057D" w:rsidP="00C111E3">
      <w:pPr>
        <w:pStyle w:val="Contenido"/>
      </w:pPr>
    </w:p>
    <w:p w:rsidR="00097D21" w:rsidRDefault="00097D21">
      <w:pPr>
        <w:spacing w:after="200"/>
        <w:rPr>
          <w:b w:val="0"/>
        </w:rPr>
      </w:pPr>
      <w:r>
        <w:br w:type="page"/>
      </w:r>
    </w:p>
    <w:p w:rsidR="00097D21" w:rsidRDefault="00097D21" w:rsidP="00097D21">
      <w:pPr>
        <w:pStyle w:val="Ttulo1"/>
        <w:rPr>
          <w:noProof/>
        </w:rPr>
      </w:pPr>
      <w:r>
        <w:rPr>
          <w:noProof/>
          <w:lang w:bidi="es-ES"/>
        </w:rPr>
        <w:lastRenderedPageBreak/>
        <w:t>Funcionalidades Técnicas</w:t>
      </w:r>
    </w:p>
    <w:sdt>
      <w:sdtPr>
        <w:rPr>
          <w:noProof/>
        </w:rPr>
        <w:id w:val="-1577132772"/>
        <w:placeholder>
          <w:docPart w:val="F324F36BC944422899278815E44AE4E4"/>
        </w:placeholder>
        <w15:appearance w15:val="hidden"/>
      </w:sdtPr>
      <w:sdtContent>
        <w:p w:rsidR="00097D21" w:rsidRDefault="00097D21" w:rsidP="00097D21">
          <w:pPr>
            <w:pStyle w:val="Ttulo2"/>
            <w:rPr>
              <w:rFonts w:eastAsiaTheme="minorEastAsia" w:cstheme="minorBidi"/>
              <w:noProof/>
              <w:sz w:val="28"/>
              <w:szCs w:val="22"/>
            </w:rPr>
          </w:pPr>
          <w:r>
            <w:rPr>
              <w:noProof/>
            </w:rPr>
            <w:t>Frontend</w:t>
          </w:r>
        </w:p>
      </w:sdtContent>
    </w:sdt>
    <w:p w:rsidR="00097D21" w:rsidRDefault="00097D21" w:rsidP="00097D21">
      <w:pPr>
        <w:pStyle w:val="Textodestacado"/>
        <w:rPr>
          <w:i/>
          <w:noProof/>
          <w:sz w:val="36"/>
        </w:rPr>
      </w:pPr>
    </w:p>
    <w:p w:rsidR="00097D21" w:rsidRDefault="00097D21" w:rsidP="00097D21">
      <w:pPr>
        <w:rPr>
          <w:u w:val="single"/>
        </w:rPr>
      </w:pPr>
      <w:r>
        <w:rPr>
          <w:u w:val="single"/>
        </w:rPr>
        <w:t>Carrito</w:t>
      </w:r>
    </w:p>
    <w:p w:rsidR="00097D21" w:rsidRDefault="00097D21" w:rsidP="00097D21">
      <w:pPr>
        <w:pStyle w:val="Contenido"/>
      </w:pPr>
      <w:r>
        <w:t xml:space="preserve">El carrito de la compra puede ser utilizado tanto si estás </w:t>
      </w:r>
      <w:proofErr w:type="spellStart"/>
      <w:r>
        <w:t>logueado</w:t>
      </w:r>
      <w:proofErr w:type="spellEnd"/>
      <w:r>
        <w:t xml:space="preserve"> como si no.</w:t>
      </w:r>
    </w:p>
    <w:p w:rsidR="00097D21" w:rsidRDefault="00097D21" w:rsidP="00097D21">
      <w:pPr>
        <w:pStyle w:val="Contenido"/>
      </w:pPr>
    </w:p>
    <w:p w:rsidR="00097D21" w:rsidRDefault="00097D21" w:rsidP="00097D21">
      <w:pPr>
        <w:pStyle w:val="Contenido"/>
      </w:pPr>
      <w:r>
        <w:t xml:space="preserve">Este se guarda en el </w:t>
      </w:r>
      <w:proofErr w:type="spellStart"/>
      <w:r>
        <w:t>LocalStorage</w:t>
      </w:r>
      <w:proofErr w:type="spellEnd"/>
      <w:r>
        <w:t xml:space="preserve"> utilizando el </w:t>
      </w:r>
      <w:proofErr w:type="spellStart"/>
      <w:r>
        <w:t>service</w:t>
      </w:r>
      <w:proofErr w:type="spellEnd"/>
      <w:r>
        <w:t xml:space="preserve"> </w:t>
      </w:r>
      <w:r>
        <w:t>“/</w:t>
      </w:r>
      <w:proofErr w:type="spellStart"/>
      <w:r>
        <w:t>frontend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services</w:t>
      </w:r>
      <w:proofErr w:type="spellEnd"/>
      <w:r>
        <w:t>/</w:t>
      </w:r>
      <w:r>
        <w:t xml:space="preserve"> </w:t>
      </w:r>
      <w:r>
        <w:t>/</w:t>
      </w:r>
      <w:proofErr w:type="spellStart"/>
      <w:r>
        <w:t>localStorage</w:t>
      </w:r>
      <w:r>
        <w:t>.service.ts</w:t>
      </w:r>
      <w:proofErr w:type="spellEnd"/>
      <w:r>
        <w:t>”.</w:t>
      </w:r>
    </w:p>
    <w:p w:rsidR="00097D21" w:rsidRDefault="00097D21" w:rsidP="00097D21">
      <w:pPr>
        <w:pStyle w:val="Contenido"/>
      </w:pPr>
    </w:p>
    <w:p w:rsidR="00097D21" w:rsidRPr="00097D21" w:rsidRDefault="00097D21" w:rsidP="00097D21">
      <w:pPr>
        <w:pStyle w:val="Contenido"/>
      </w:pPr>
    </w:p>
    <w:p w:rsidR="00097D21" w:rsidRDefault="00097D21" w:rsidP="00097D21">
      <w:pPr>
        <w:pStyle w:val="Contenido"/>
        <w:rPr>
          <w:noProof/>
        </w:rPr>
      </w:pPr>
      <w:r>
        <w:rPr>
          <w:noProof/>
        </w:rPr>
        <w:t xml:space="preserve"> </w:t>
      </w:r>
    </w:p>
    <w:p w:rsidR="00097D21" w:rsidRDefault="00097D21" w:rsidP="00097D21">
      <w:pPr>
        <w:rPr>
          <w:u w:val="single"/>
        </w:rPr>
      </w:pPr>
      <w:r>
        <w:rPr>
          <w:u w:val="single"/>
        </w:rPr>
        <w:t>Imágenes</w:t>
      </w:r>
    </w:p>
    <w:p w:rsidR="00097D21" w:rsidRDefault="00097D21" w:rsidP="00097D21">
      <w:pPr>
        <w:pStyle w:val="Contenido"/>
      </w:pPr>
      <w:r>
        <w:t>Todas las imágenes de los productos son almacenadas en un Drive.</w:t>
      </w:r>
    </w:p>
    <w:p w:rsidR="00097D21" w:rsidRDefault="00097D21" w:rsidP="00097D21">
      <w:pPr>
        <w:pStyle w:val="Contenido"/>
      </w:pPr>
    </w:p>
    <w:p w:rsidR="00097D21" w:rsidRDefault="00097D21" w:rsidP="00097D21">
      <w:pPr>
        <w:pStyle w:val="Contenido"/>
      </w:pPr>
      <w:r>
        <w:t>Cuando creas o editas un producto, este te da la opción de subir una imagen:</w:t>
      </w:r>
    </w:p>
    <w:p w:rsidR="00097D21" w:rsidRDefault="00097D21" w:rsidP="00097D21">
      <w:pPr>
        <w:pStyle w:val="Contenido"/>
      </w:pPr>
      <w:r w:rsidRPr="00097D21">
        <w:drawing>
          <wp:inline distT="0" distB="0" distL="0" distR="0" wp14:anchorId="2656B586" wp14:editId="3EDD1A10">
            <wp:extent cx="2977287" cy="2722701"/>
            <wp:effectExtent l="0" t="0" r="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3447" cy="272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21" w:rsidRDefault="00097D21" w:rsidP="00097D21">
      <w:pPr>
        <w:pStyle w:val="Contenido"/>
      </w:pPr>
    </w:p>
    <w:p w:rsidR="00097D21" w:rsidRDefault="00097D21" w:rsidP="00097D21">
      <w:pPr>
        <w:pStyle w:val="Contenido"/>
      </w:pPr>
      <w:r>
        <w:t xml:space="preserve">Una vez cargada la imagen, se utiliza el </w:t>
      </w:r>
      <w:proofErr w:type="spellStart"/>
      <w:r>
        <w:t>service</w:t>
      </w:r>
      <w:proofErr w:type="spellEnd"/>
      <w:r>
        <w:t xml:space="preserve"> </w:t>
      </w:r>
      <w:r>
        <w:t>“/</w:t>
      </w:r>
      <w:proofErr w:type="spellStart"/>
      <w:r>
        <w:t>frontend</w:t>
      </w:r>
      <w:proofErr w:type="spellEnd"/>
      <w:r>
        <w:t>/</w:t>
      </w:r>
      <w:proofErr w:type="spellStart"/>
      <w:r>
        <w:t>src</w:t>
      </w:r>
      <w:proofErr w:type="spellEnd"/>
      <w:r>
        <w:t>/app/</w:t>
      </w:r>
      <w:proofErr w:type="spellStart"/>
      <w:r>
        <w:t>services</w:t>
      </w:r>
      <w:proofErr w:type="spellEnd"/>
      <w:r>
        <w:t>/ /</w:t>
      </w:r>
      <w:proofErr w:type="spellStart"/>
      <w:r>
        <w:t>httpServices</w:t>
      </w:r>
      <w:proofErr w:type="spellEnd"/>
      <w:r>
        <w:t>/</w:t>
      </w:r>
      <w:proofErr w:type="spellStart"/>
      <w:r>
        <w:t>uploadFiles</w:t>
      </w:r>
      <w:r>
        <w:t>.service.ts</w:t>
      </w:r>
      <w:proofErr w:type="spellEnd"/>
      <w:r>
        <w:t>”.</w:t>
      </w:r>
    </w:p>
    <w:p w:rsidR="00097D21" w:rsidRDefault="00097D21" w:rsidP="00097D21">
      <w:pPr>
        <w:pStyle w:val="Contenido"/>
      </w:pPr>
    </w:p>
    <w:p w:rsidR="00097D21" w:rsidRDefault="00097D21" w:rsidP="00097D21">
      <w:pPr>
        <w:pStyle w:val="Contenido"/>
      </w:pPr>
      <w:r>
        <w:t xml:space="preserve">Este se encarga de enviarlo a </w:t>
      </w:r>
      <w:proofErr w:type="spellStart"/>
      <w:r>
        <w:t>backend</w:t>
      </w:r>
      <w:proofErr w:type="spellEnd"/>
      <w:r>
        <w:t>, y ya allí se almacena la imagen en el drive.</w:t>
      </w:r>
    </w:p>
    <w:p w:rsidR="00097D21" w:rsidRDefault="00097D21" w:rsidP="00097D21">
      <w:pPr>
        <w:pStyle w:val="Contenido"/>
      </w:pPr>
    </w:p>
    <w:p w:rsidR="00097D21" w:rsidRDefault="00097D21" w:rsidP="00097D21">
      <w:pPr>
        <w:pStyle w:val="Contenido"/>
      </w:pPr>
      <w:r>
        <w:t>Y lo mismo cuando estamos mirando un producto: la imagen que se muestra viene de Drive.</w:t>
      </w:r>
    </w:p>
    <w:p w:rsidR="00097D21" w:rsidRDefault="00097D21" w:rsidP="00097D21">
      <w:pPr>
        <w:pStyle w:val="Ttulo1"/>
        <w:rPr>
          <w:noProof/>
        </w:rPr>
      </w:pPr>
      <w:r>
        <w:rPr>
          <w:noProof/>
          <w:lang w:bidi="es-ES"/>
        </w:rPr>
        <w:lastRenderedPageBreak/>
        <w:t>Funcionalidades Técnicas</w:t>
      </w:r>
    </w:p>
    <w:sdt>
      <w:sdtPr>
        <w:rPr>
          <w:noProof/>
        </w:rPr>
        <w:id w:val="1810832221"/>
        <w:placeholder>
          <w:docPart w:val="4F8769B8501A4B19BB4F9CD439108CC7"/>
        </w:placeholder>
        <w15:appearance w15:val="hidden"/>
      </w:sdtPr>
      <w:sdtContent>
        <w:p w:rsidR="00097D21" w:rsidRDefault="00097D21" w:rsidP="00097D21">
          <w:pPr>
            <w:pStyle w:val="Ttulo2"/>
            <w:rPr>
              <w:rFonts w:eastAsiaTheme="minorEastAsia" w:cstheme="minorBidi"/>
              <w:noProof/>
              <w:sz w:val="28"/>
              <w:szCs w:val="22"/>
            </w:rPr>
          </w:pPr>
          <w:r>
            <w:rPr>
              <w:noProof/>
            </w:rPr>
            <w:t>Frontend</w:t>
          </w:r>
        </w:p>
      </w:sdtContent>
    </w:sdt>
    <w:p w:rsidR="00097D21" w:rsidRDefault="00097D21" w:rsidP="00097D21">
      <w:pPr>
        <w:pStyle w:val="Textodestacado"/>
        <w:rPr>
          <w:i/>
          <w:noProof/>
          <w:sz w:val="36"/>
        </w:rPr>
      </w:pPr>
    </w:p>
    <w:p w:rsidR="00097D21" w:rsidRDefault="00097D21" w:rsidP="00097D21">
      <w:pPr>
        <w:rPr>
          <w:u w:val="single"/>
        </w:rPr>
      </w:pPr>
      <w:r>
        <w:rPr>
          <w:u w:val="single"/>
        </w:rPr>
        <w:t>Formularios reactivos</w:t>
      </w:r>
    </w:p>
    <w:p w:rsidR="00097D21" w:rsidRDefault="00097D21" w:rsidP="00097D21">
      <w:pPr>
        <w:pStyle w:val="Contenido"/>
        <w:rPr>
          <w:lang w:eastAsia="es-ES"/>
        </w:rPr>
      </w:pPr>
      <w:r>
        <w:t xml:space="preserve">Para los formularios </w:t>
      </w:r>
      <w:proofErr w:type="spellStart"/>
      <w:r w:rsidRPr="00097D21">
        <w:rPr>
          <w:lang w:eastAsia="es-ES"/>
        </w:rPr>
        <w:t>FormBuilder</w:t>
      </w:r>
      <w:proofErr w:type="spellEnd"/>
      <w:r>
        <w:rPr>
          <w:lang w:eastAsia="es-ES"/>
        </w:rPr>
        <w:t>,</w:t>
      </w:r>
      <w:r w:rsidRPr="00097D21">
        <w:rPr>
          <w:color w:val="ABB2BF"/>
          <w:lang w:eastAsia="es-ES"/>
        </w:rPr>
        <w:t xml:space="preserve"> </w:t>
      </w:r>
      <w:proofErr w:type="spellStart"/>
      <w:r w:rsidRPr="00097D21">
        <w:rPr>
          <w:lang w:eastAsia="es-ES"/>
        </w:rPr>
        <w:t>FormGroup</w:t>
      </w:r>
      <w:proofErr w:type="spellEnd"/>
      <w:r>
        <w:rPr>
          <w:lang w:eastAsia="es-ES"/>
        </w:rPr>
        <w:t xml:space="preserve"> y</w:t>
      </w:r>
      <w:r w:rsidRPr="00097D21">
        <w:rPr>
          <w:color w:val="ABB2BF"/>
          <w:lang w:eastAsia="es-ES"/>
        </w:rPr>
        <w:t xml:space="preserve"> </w:t>
      </w:r>
      <w:proofErr w:type="spellStart"/>
      <w:r w:rsidRPr="00097D21">
        <w:rPr>
          <w:lang w:eastAsia="es-ES"/>
        </w:rPr>
        <w:t>Validators</w:t>
      </w:r>
      <w:proofErr w:type="spellEnd"/>
      <w:r>
        <w:rPr>
          <w:lang w:eastAsia="es-ES"/>
        </w:rPr>
        <w:t xml:space="preserve"> de Angular </w:t>
      </w:r>
      <w:proofErr w:type="spellStart"/>
      <w:r>
        <w:rPr>
          <w:lang w:eastAsia="es-ES"/>
        </w:rPr>
        <w:t>Forms</w:t>
      </w:r>
      <w:proofErr w:type="spellEnd"/>
      <w:r>
        <w:rPr>
          <w:lang w:eastAsia="es-ES"/>
        </w:rPr>
        <w:t>.</w:t>
      </w:r>
    </w:p>
    <w:p w:rsidR="00097D21" w:rsidRDefault="00097D21" w:rsidP="00097D21">
      <w:pPr>
        <w:pStyle w:val="Contenido"/>
        <w:rPr>
          <w:lang w:eastAsia="es-ES"/>
        </w:rPr>
      </w:pPr>
    </w:p>
    <w:p w:rsidR="00097D21" w:rsidRDefault="00097D21" w:rsidP="00097D21">
      <w:pPr>
        <w:pStyle w:val="Contenido"/>
        <w:rPr>
          <w:lang w:eastAsia="es-ES"/>
        </w:rPr>
      </w:pPr>
      <w:r>
        <w:rPr>
          <w:lang w:eastAsia="es-ES"/>
        </w:rPr>
        <w:t>Estos permiten crear formularios reactivos, y que cada campo pueda tener las validaciones que queramos.</w:t>
      </w:r>
    </w:p>
    <w:p w:rsidR="00097D21" w:rsidRPr="00097D21" w:rsidRDefault="00097D21" w:rsidP="00097D21">
      <w:pPr>
        <w:pStyle w:val="Contenido"/>
      </w:pPr>
      <w:r w:rsidRPr="00097D21">
        <w:drawing>
          <wp:inline distT="0" distB="0" distL="0" distR="0" wp14:anchorId="582060C9" wp14:editId="76D9B08F">
            <wp:extent cx="6371590" cy="30194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21" w:rsidRPr="00097D21" w:rsidRDefault="00097D21" w:rsidP="00097D21">
      <w:pPr>
        <w:pStyle w:val="Contenido"/>
      </w:pPr>
    </w:p>
    <w:p w:rsidR="00097D21" w:rsidRDefault="00097D21" w:rsidP="00097D21">
      <w:pPr>
        <w:pStyle w:val="Contenido"/>
      </w:pPr>
    </w:p>
    <w:p w:rsidR="00097D21" w:rsidRDefault="00097D21" w:rsidP="00097D21">
      <w:pPr>
        <w:pStyle w:val="Contenido"/>
      </w:pPr>
      <w:r>
        <w:t xml:space="preserve">Lo interesante de esto es que puedes crear tus propios validadores </w:t>
      </w:r>
      <w:r w:rsidR="00881846">
        <w:t>para validar los campos.</w:t>
      </w:r>
    </w:p>
    <w:p w:rsidR="00881846" w:rsidRDefault="00881846" w:rsidP="00097D21">
      <w:pPr>
        <w:pStyle w:val="Contenido"/>
      </w:pPr>
    </w:p>
    <w:p w:rsidR="00881846" w:rsidRDefault="00881846" w:rsidP="00097D21">
      <w:pPr>
        <w:pStyle w:val="Contenido"/>
      </w:pPr>
    </w:p>
    <w:p w:rsidR="00881846" w:rsidRDefault="00881846" w:rsidP="00097D21">
      <w:pPr>
        <w:pStyle w:val="Contenido"/>
      </w:pPr>
    </w:p>
    <w:p w:rsidR="00881846" w:rsidRDefault="00881846" w:rsidP="00097D21">
      <w:pPr>
        <w:pStyle w:val="Contenido"/>
      </w:pPr>
    </w:p>
    <w:p w:rsidR="00881846" w:rsidRDefault="00881846" w:rsidP="00097D21">
      <w:pPr>
        <w:pStyle w:val="Contenido"/>
      </w:pPr>
    </w:p>
    <w:p w:rsidR="00881846" w:rsidRDefault="00881846" w:rsidP="00097D21">
      <w:pPr>
        <w:pStyle w:val="Contenido"/>
      </w:pPr>
    </w:p>
    <w:p w:rsidR="00881846" w:rsidRDefault="00881846" w:rsidP="00097D21">
      <w:pPr>
        <w:pStyle w:val="Contenido"/>
      </w:pPr>
    </w:p>
    <w:p w:rsidR="00881846" w:rsidRDefault="00881846" w:rsidP="00097D21">
      <w:pPr>
        <w:pStyle w:val="Contenido"/>
      </w:pPr>
    </w:p>
    <w:p w:rsidR="00881846" w:rsidRDefault="00881846" w:rsidP="00097D21">
      <w:pPr>
        <w:pStyle w:val="Contenido"/>
      </w:pPr>
    </w:p>
    <w:p w:rsidR="00881846" w:rsidRDefault="00881846" w:rsidP="00097D21">
      <w:pPr>
        <w:pStyle w:val="Contenido"/>
      </w:pPr>
    </w:p>
    <w:p w:rsidR="00881846" w:rsidRDefault="00881846" w:rsidP="00097D21">
      <w:pPr>
        <w:pStyle w:val="Contenido"/>
      </w:pPr>
      <w:r>
        <w:lastRenderedPageBreak/>
        <w:t>Y aquí viene el punto más importante, esta función:</w:t>
      </w:r>
    </w:p>
    <w:p w:rsidR="00881846" w:rsidRDefault="00881846" w:rsidP="00097D21">
      <w:pPr>
        <w:pStyle w:val="Contenido"/>
      </w:pPr>
      <w:r w:rsidRPr="00881846">
        <w:drawing>
          <wp:inline distT="0" distB="0" distL="0" distR="0" wp14:anchorId="1B47F48D" wp14:editId="095C1454">
            <wp:extent cx="6371590" cy="155067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7D" w:rsidRDefault="0095057D" w:rsidP="00C111E3">
      <w:pPr>
        <w:pStyle w:val="Contenido"/>
      </w:pPr>
    </w:p>
    <w:p w:rsidR="00881846" w:rsidRDefault="00881846" w:rsidP="00C111E3">
      <w:pPr>
        <w:pStyle w:val="Contenido"/>
      </w:pPr>
    </w:p>
    <w:p w:rsidR="00881846" w:rsidRDefault="00881846" w:rsidP="00C111E3">
      <w:pPr>
        <w:pStyle w:val="Contenido"/>
      </w:pPr>
    </w:p>
    <w:p w:rsidR="00881846" w:rsidRDefault="00881846" w:rsidP="00C111E3">
      <w:pPr>
        <w:pStyle w:val="Contenido"/>
      </w:pPr>
      <w:r>
        <w:t>Esta función se encarga de comprobar campo por campo si se cumplen las validaciones que se hayan puesto.</w:t>
      </w:r>
    </w:p>
    <w:p w:rsidR="00881846" w:rsidRDefault="00881846" w:rsidP="00C111E3">
      <w:pPr>
        <w:pStyle w:val="Contenido"/>
      </w:pPr>
    </w:p>
    <w:p w:rsidR="00881846" w:rsidRDefault="00881846" w:rsidP="00C111E3">
      <w:pPr>
        <w:pStyle w:val="Contenido"/>
      </w:pPr>
      <w:r>
        <w:t xml:space="preserve">En caso que se cumplan, marcará el campo en verde, y </w:t>
      </w:r>
      <w:proofErr w:type="spellStart"/>
      <w:r>
        <w:t>sinó</w:t>
      </w:r>
      <w:proofErr w:type="spellEnd"/>
      <w:r>
        <w:t>, mostrará un mensaje de error:</w:t>
      </w:r>
    </w:p>
    <w:p w:rsidR="00881846" w:rsidRDefault="00881846" w:rsidP="00C111E3">
      <w:pPr>
        <w:pStyle w:val="Contenido"/>
      </w:pPr>
      <w:r w:rsidRPr="00881846">
        <w:drawing>
          <wp:inline distT="0" distB="0" distL="0" distR="0" wp14:anchorId="7923CD27" wp14:editId="438C6713">
            <wp:extent cx="6371590" cy="402844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46" w:rsidRDefault="00881846" w:rsidP="00C111E3">
      <w:pPr>
        <w:pStyle w:val="Contenido"/>
      </w:pPr>
    </w:p>
    <w:p w:rsidR="00881846" w:rsidRDefault="00881846" w:rsidP="00C111E3">
      <w:pPr>
        <w:pStyle w:val="Contenido"/>
      </w:pPr>
    </w:p>
    <w:p w:rsidR="00881846" w:rsidRDefault="00881846" w:rsidP="00C111E3">
      <w:pPr>
        <w:pStyle w:val="Contenido"/>
      </w:pPr>
    </w:p>
    <w:p w:rsidR="00881846" w:rsidRDefault="00881846" w:rsidP="00C111E3">
      <w:pPr>
        <w:pStyle w:val="Contenido"/>
      </w:pPr>
    </w:p>
    <w:p w:rsidR="00881846" w:rsidRDefault="00881846" w:rsidP="00C111E3">
      <w:pPr>
        <w:pStyle w:val="Contenido"/>
      </w:pPr>
      <w:r>
        <w:lastRenderedPageBreak/>
        <w:t>¿Cómo funcionan los mensajes de error?</w:t>
      </w:r>
    </w:p>
    <w:p w:rsidR="00881846" w:rsidRDefault="00881846" w:rsidP="00C111E3">
      <w:pPr>
        <w:pStyle w:val="Contenido"/>
      </w:pPr>
    </w:p>
    <w:p w:rsidR="00881846" w:rsidRDefault="00881846" w:rsidP="00C111E3">
      <w:pPr>
        <w:pStyle w:val="Contenido"/>
      </w:pPr>
      <w:r>
        <w:t>Tanto si la validación es una que nos ofrece Angular o si es una que hayamos creado nosotros, si no se cumple siempre devuelve un error.</w:t>
      </w:r>
    </w:p>
    <w:p w:rsidR="00881846" w:rsidRDefault="00881846" w:rsidP="00C111E3">
      <w:pPr>
        <w:pStyle w:val="Contenido"/>
      </w:pPr>
    </w:p>
    <w:p w:rsidR="00881846" w:rsidRDefault="00881846" w:rsidP="00C111E3">
      <w:pPr>
        <w:pStyle w:val="Contenido"/>
      </w:pPr>
      <w:r>
        <w:t>Ahí entran los literales. Con cada código de error, podemos crear un literal y añadirle el mensaje que queramos:</w:t>
      </w:r>
    </w:p>
    <w:p w:rsidR="00881846" w:rsidRDefault="00881846" w:rsidP="00C111E3">
      <w:pPr>
        <w:pStyle w:val="Contenido"/>
      </w:pPr>
      <w:r w:rsidRPr="00881846">
        <w:drawing>
          <wp:inline distT="0" distB="0" distL="0" distR="0" wp14:anchorId="56299F63" wp14:editId="4A4E72C1">
            <wp:extent cx="5506218" cy="2124371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46" w:rsidRDefault="00881846" w:rsidP="00C111E3">
      <w:pPr>
        <w:pStyle w:val="Contenido"/>
      </w:pPr>
    </w:p>
    <w:p w:rsidR="00881846" w:rsidRDefault="00881846" w:rsidP="00C111E3">
      <w:pPr>
        <w:pStyle w:val="Contenido"/>
      </w:pPr>
      <w:r>
        <w:t>Si no tuviésemos literales, los errores se mostrarían así:</w:t>
      </w:r>
    </w:p>
    <w:p w:rsidR="00881846" w:rsidRDefault="00881846" w:rsidP="00C111E3">
      <w:pPr>
        <w:pStyle w:val="Contenido"/>
      </w:pPr>
      <w:r w:rsidRPr="00881846">
        <w:drawing>
          <wp:inline distT="0" distB="0" distL="0" distR="0" wp14:anchorId="6A75D12C" wp14:editId="2D1BA415">
            <wp:extent cx="6371590" cy="2171065"/>
            <wp:effectExtent l="0" t="0" r="0" b="63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46" w:rsidRDefault="00881846" w:rsidP="00C111E3">
      <w:pPr>
        <w:pStyle w:val="Contenido"/>
      </w:pPr>
    </w:p>
    <w:p w:rsidR="00881846" w:rsidRDefault="00881846">
      <w:pPr>
        <w:spacing w:after="200"/>
        <w:rPr>
          <w:b w:val="0"/>
        </w:rPr>
      </w:pPr>
      <w:r>
        <w:br w:type="page"/>
      </w:r>
    </w:p>
    <w:p w:rsidR="00881846" w:rsidRPr="00C111E3" w:rsidRDefault="00881846" w:rsidP="00C111E3">
      <w:pPr>
        <w:pStyle w:val="Contenido"/>
      </w:pPr>
      <w:r>
        <w:lastRenderedPageBreak/>
        <w:t xml:space="preserve">Y para acabar, si alguno de los campos no es válido, el botón </w:t>
      </w:r>
      <w:proofErr w:type="spellStart"/>
      <w:r>
        <w:t>submit</w:t>
      </w:r>
      <w:proofErr w:type="spellEnd"/>
      <w:r>
        <w:t xml:space="preserve"> se deshabilita: </w:t>
      </w:r>
      <w:r w:rsidRPr="00881846">
        <w:drawing>
          <wp:inline distT="0" distB="0" distL="0" distR="0" wp14:anchorId="0AD87609" wp14:editId="08ECF9F1">
            <wp:extent cx="6371590" cy="2167890"/>
            <wp:effectExtent l="0" t="0" r="0" b="381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846">
        <w:rPr>
          <w:noProof/>
          <w:lang w:eastAsia="es-ES"/>
        </w:rPr>
        <w:t xml:space="preserve"> </w:t>
      </w:r>
      <w:r w:rsidRPr="00881846">
        <w:drawing>
          <wp:inline distT="0" distB="0" distL="0" distR="0" wp14:anchorId="3B6766D8" wp14:editId="1047B1E9">
            <wp:extent cx="6371590" cy="2890520"/>
            <wp:effectExtent l="0" t="0" r="0" b="508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1846" w:rsidRPr="00C111E3" w:rsidSect="00AB02A7">
      <w:headerReference w:type="default" r:id="rId49"/>
      <w:footerReference w:type="default" r:id="rId5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4A1E" w:rsidRDefault="00004A1E">
      <w:r>
        <w:separator/>
      </w:r>
    </w:p>
    <w:p w:rsidR="00004A1E" w:rsidRDefault="00004A1E"/>
  </w:endnote>
  <w:endnote w:type="continuationSeparator" w:id="0">
    <w:p w:rsidR="00004A1E" w:rsidRDefault="00004A1E">
      <w:r>
        <w:continuationSeparator/>
      </w:r>
    </w:p>
    <w:p w:rsidR="00004A1E" w:rsidRDefault="00004A1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:rsidR="00267534" w:rsidRDefault="00267534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430D1B">
          <w:rPr>
            <w:noProof/>
            <w:lang w:bidi="es-ES"/>
          </w:rPr>
          <w:t>30</w:t>
        </w:r>
        <w:r>
          <w:rPr>
            <w:noProof/>
            <w:lang w:bidi="es-ES"/>
          </w:rPr>
          <w:fldChar w:fldCharType="end"/>
        </w:r>
      </w:p>
    </w:sdtContent>
  </w:sdt>
  <w:p w:rsidR="00267534" w:rsidRDefault="00267534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4A1E" w:rsidRDefault="00004A1E">
      <w:r>
        <w:separator/>
      </w:r>
    </w:p>
    <w:p w:rsidR="00004A1E" w:rsidRDefault="00004A1E"/>
  </w:footnote>
  <w:footnote w:type="continuationSeparator" w:id="0">
    <w:p w:rsidR="00004A1E" w:rsidRDefault="00004A1E">
      <w:r>
        <w:continuationSeparator/>
      </w:r>
    </w:p>
    <w:p w:rsidR="00004A1E" w:rsidRDefault="00004A1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267534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267534" w:rsidRDefault="00267534">
          <w:pPr>
            <w:pStyle w:val="Encabezado"/>
            <w:rPr>
              <w:noProof/>
            </w:rPr>
          </w:pPr>
        </w:p>
      </w:tc>
    </w:tr>
  </w:tbl>
  <w:p w:rsidR="00267534" w:rsidRDefault="00267534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D2633"/>
    <w:multiLevelType w:val="hybridMultilevel"/>
    <w:tmpl w:val="8ACE874E"/>
    <w:lvl w:ilvl="0" w:tplc="D5DC1060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50A54"/>
    <w:multiLevelType w:val="hybridMultilevel"/>
    <w:tmpl w:val="6F86FB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74453"/>
    <w:multiLevelType w:val="multilevel"/>
    <w:tmpl w:val="BD3A0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DC4879"/>
    <w:multiLevelType w:val="multilevel"/>
    <w:tmpl w:val="8ACE874E"/>
    <w:lvl w:ilvl="0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EA4E52"/>
    <w:multiLevelType w:val="multilevel"/>
    <w:tmpl w:val="AAAE6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234507"/>
    <w:multiLevelType w:val="multilevel"/>
    <w:tmpl w:val="B358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282790"/>
    <w:multiLevelType w:val="hybridMultilevel"/>
    <w:tmpl w:val="E112FA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0D2D40"/>
    <w:multiLevelType w:val="multilevel"/>
    <w:tmpl w:val="BD3A0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61219F"/>
    <w:multiLevelType w:val="multilevel"/>
    <w:tmpl w:val="8ACE874E"/>
    <w:lvl w:ilvl="0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755B82"/>
    <w:multiLevelType w:val="hybridMultilevel"/>
    <w:tmpl w:val="B3B6E4EE"/>
    <w:lvl w:ilvl="0" w:tplc="71BCD26A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5C41E6"/>
    <w:multiLevelType w:val="hybridMultilevel"/>
    <w:tmpl w:val="0DB4FDBC"/>
    <w:lvl w:ilvl="0" w:tplc="6EC29DEC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FD5213"/>
    <w:multiLevelType w:val="multilevel"/>
    <w:tmpl w:val="BD3A0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5E1286"/>
    <w:multiLevelType w:val="hybridMultilevel"/>
    <w:tmpl w:val="61241CE4"/>
    <w:lvl w:ilvl="0" w:tplc="6DC0F70E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9549AF"/>
    <w:multiLevelType w:val="multilevel"/>
    <w:tmpl w:val="BD3A0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C55CCB"/>
    <w:multiLevelType w:val="multilevel"/>
    <w:tmpl w:val="4928E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14"/>
  </w:num>
  <w:num w:numId="5">
    <w:abstractNumId w:val="2"/>
  </w:num>
  <w:num w:numId="6">
    <w:abstractNumId w:val="11"/>
  </w:num>
  <w:num w:numId="7">
    <w:abstractNumId w:val="5"/>
  </w:num>
  <w:num w:numId="8">
    <w:abstractNumId w:val="13"/>
  </w:num>
  <w:num w:numId="9">
    <w:abstractNumId w:val="7"/>
  </w:num>
  <w:num w:numId="10">
    <w:abstractNumId w:val="10"/>
  </w:num>
  <w:num w:numId="11">
    <w:abstractNumId w:val="12"/>
  </w:num>
  <w:num w:numId="12">
    <w:abstractNumId w:val="9"/>
  </w:num>
  <w:num w:numId="13">
    <w:abstractNumId w:val="0"/>
  </w:num>
  <w:num w:numId="14">
    <w:abstractNumId w:val="8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3CB"/>
    <w:rsid w:val="00004A1E"/>
    <w:rsid w:val="0002482E"/>
    <w:rsid w:val="00050324"/>
    <w:rsid w:val="000747A0"/>
    <w:rsid w:val="00093043"/>
    <w:rsid w:val="00097D21"/>
    <w:rsid w:val="000A0150"/>
    <w:rsid w:val="000E63C9"/>
    <w:rsid w:val="00130E9D"/>
    <w:rsid w:val="00150A6D"/>
    <w:rsid w:val="00185B35"/>
    <w:rsid w:val="001A438C"/>
    <w:rsid w:val="001F2BC8"/>
    <w:rsid w:val="001F5F6B"/>
    <w:rsid w:val="00243EBC"/>
    <w:rsid w:val="00246A35"/>
    <w:rsid w:val="00264190"/>
    <w:rsid w:val="00267534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30D1B"/>
    <w:rsid w:val="0044085A"/>
    <w:rsid w:val="004701F8"/>
    <w:rsid w:val="00471CEC"/>
    <w:rsid w:val="004B08ED"/>
    <w:rsid w:val="004B21A5"/>
    <w:rsid w:val="004E5FEE"/>
    <w:rsid w:val="005037F0"/>
    <w:rsid w:val="00516A86"/>
    <w:rsid w:val="005275F6"/>
    <w:rsid w:val="00572102"/>
    <w:rsid w:val="005F1BB0"/>
    <w:rsid w:val="00656C4D"/>
    <w:rsid w:val="006E5716"/>
    <w:rsid w:val="007302B3"/>
    <w:rsid w:val="00730733"/>
    <w:rsid w:val="007309A6"/>
    <w:rsid w:val="00730E3A"/>
    <w:rsid w:val="00736AAF"/>
    <w:rsid w:val="007559C4"/>
    <w:rsid w:val="00765B2A"/>
    <w:rsid w:val="00783A34"/>
    <w:rsid w:val="007C6B52"/>
    <w:rsid w:val="007D16C5"/>
    <w:rsid w:val="00862FE4"/>
    <w:rsid w:val="0086389A"/>
    <w:rsid w:val="0087605E"/>
    <w:rsid w:val="00881846"/>
    <w:rsid w:val="008827DE"/>
    <w:rsid w:val="008851C4"/>
    <w:rsid w:val="008941AE"/>
    <w:rsid w:val="008B1FEE"/>
    <w:rsid w:val="00903C32"/>
    <w:rsid w:val="00916B16"/>
    <w:rsid w:val="009173B9"/>
    <w:rsid w:val="0093335D"/>
    <w:rsid w:val="0093613E"/>
    <w:rsid w:val="00943026"/>
    <w:rsid w:val="0095057D"/>
    <w:rsid w:val="00966B81"/>
    <w:rsid w:val="00977F79"/>
    <w:rsid w:val="009C7720"/>
    <w:rsid w:val="00A23AFA"/>
    <w:rsid w:val="00A31B3E"/>
    <w:rsid w:val="00A532F3"/>
    <w:rsid w:val="00A8489E"/>
    <w:rsid w:val="00AB02A7"/>
    <w:rsid w:val="00AC29F3"/>
    <w:rsid w:val="00AF3DF2"/>
    <w:rsid w:val="00B231E5"/>
    <w:rsid w:val="00BE1808"/>
    <w:rsid w:val="00C02B87"/>
    <w:rsid w:val="00C111E3"/>
    <w:rsid w:val="00C4086D"/>
    <w:rsid w:val="00C77173"/>
    <w:rsid w:val="00C843CB"/>
    <w:rsid w:val="00CA1896"/>
    <w:rsid w:val="00CB5B28"/>
    <w:rsid w:val="00CF5371"/>
    <w:rsid w:val="00D0323A"/>
    <w:rsid w:val="00D0559F"/>
    <w:rsid w:val="00D064B5"/>
    <w:rsid w:val="00D077E9"/>
    <w:rsid w:val="00D102FA"/>
    <w:rsid w:val="00D25B2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064C6"/>
    <w:rsid w:val="00E10912"/>
    <w:rsid w:val="00E22ACD"/>
    <w:rsid w:val="00E620B0"/>
    <w:rsid w:val="00E81B40"/>
    <w:rsid w:val="00E9719D"/>
    <w:rsid w:val="00EF555B"/>
    <w:rsid w:val="00F027BB"/>
    <w:rsid w:val="00F11DCF"/>
    <w:rsid w:val="00F162EA"/>
    <w:rsid w:val="00F52D27"/>
    <w:rsid w:val="00F83527"/>
    <w:rsid w:val="00FD51B4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FB412C"/>
  <w15:docId w15:val="{0605CF4E-A56F-43A3-8BF2-BC5A65A34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097D21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C771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C843C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843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5"/>
    <w:rsid w:val="00C77173"/>
    <w:rPr>
      <w:rFonts w:asciiTheme="majorHAnsi" w:eastAsiaTheme="majorEastAsia" w:hAnsiTheme="majorHAnsi" w:cstheme="majorBidi"/>
      <w:b/>
      <w:color w:val="012639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2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2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6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22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6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2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84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ron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D59A85EA1364EBB904A9E9B5C2700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7DDDC8-D884-420D-BCAD-255F2E1F62B9}"/>
      </w:docPartPr>
      <w:docPartBody>
        <w:p w:rsidR="0069294A" w:rsidRDefault="0069294A">
          <w:pPr>
            <w:pStyle w:val="3D59A85EA1364EBB904A9E9B5C2700C7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abril 9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FE8BB26352B44BEA8CC4B1F592D4DF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CD493A-EA2A-4D21-9617-75CDE5186C6B}"/>
      </w:docPartPr>
      <w:docPartBody>
        <w:p w:rsidR="0069294A" w:rsidRDefault="0069294A">
          <w:pPr>
            <w:pStyle w:val="FE8BB26352B44BEA8CC4B1F592D4DFE2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BB3B448CE9A7479480D970C5B5089D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71E387-438D-4807-9BF8-DE144B649D1E}"/>
      </w:docPartPr>
      <w:docPartBody>
        <w:p w:rsidR="0069294A" w:rsidRDefault="0069294A">
          <w:pPr>
            <w:pStyle w:val="BB3B448CE9A7479480D970C5B5089D4E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CC2A39E6F0CE46C8A76CED6547EBBA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6BD5A-8CC9-4740-9743-DE960E8CB511}"/>
      </w:docPartPr>
      <w:docPartBody>
        <w:p w:rsidR="0069294A" w:rsidRDefault="0069294A" w:rsidP="0069294A">
          <w:pPr>
            <w:pStyle w:val="CC2A39E6F0CE46C8A76CED6547EBBAE0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819C00D55ED044D08E0F6D081D6C6A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4D3F5D-6246-41A2-A40A-46F5D7F26560}"/>
      </w:docPartPr>
      <w:docPartBody>
        <w:p w:rsidR="0069294A" w:rsidRDefault="0069294A" w:rsidP="0069294A">
          <w:pPr>
            <w:pStyle w:val="819C00D55ED044D08E0F6D081D6C6A08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11A33B5520240D2B17A59A522EB81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C64A51-AC54-4049-9C2E-F19D7F2B51F3}"/>
      </w:docPartPr>
      <w:docPartBody>
        <w:p w:rsidR="0069294A" w:rsidRDefault="0069294A" w:rsidP="0069294A">
          <w:pPr>
            <w:pStyle w:val="D11A33B5520240D2B17A59A522EB81D4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F4FBC51299014014ADA81F76BCB4C4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502E38-5A8F-453A-85BB-67F1C48B2ED2}"/>
      </w:docPartPr>
      <w:docPartBody>
        <w:p w:rsidR="0069294A" w:rsidRDefault="0069294A" w:rsidP="0069294A">
          <w:pPr>
            <w:pStyle w:val="F4FBC51299014014ADA81F76BCB4C487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B424F45C621742738154C305BB8450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61DE6F-7C78-4AD2-AA71-14BFAB08F0CA}"/>
      </w:docPartPr>
      <w:docPartBody>
        <w:p w:rsidR="0069294A" w:rsidRDefault="0069294A" w:rsidP="0069294A">
          <w:pPr>
            <w:pStyle w:val="B424F45C621742738154C305BB84500B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A5CFD8F4FE374232B1A70412B6632A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DBCE14-895A-4977-8562-1631C79C24B3}"/>
      </w:docPartPr>
      <w:docPartBody>
        <w:p w:rsidR="0069294A" w:rsidRDefault="0069294A" w:rsidP="0069294A">
          <w:pPr>
            <w:pStyle w:val="A5CFD8F4FE374232B1A70412B6632A3E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25EB171FD8004B6B86C80949D0B1A7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0707AA-2790-44C6-BF04-D55A2D2A586B}"/>
      </w:docPartPr>
      <w:docPartBody>
        <w:p w:rsidR="0069294A" w:rsidRDefault="0069294A" w:rsidP="0069294A">
          <w:pPr>
            <w:pStyle w:val="25EB171FD8004B6B86C80949D0B1A72D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615D00FCD4AD4CA4BF4C152A096F89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7A3B04-0396-4637-A26B-0EA45E691546}"/>
      </w:docPartPr>
      <w:docPartBody>
        <w:p w:rsidR="0069294A" w:rsidRDefault="0069294A" w:rsidP="0069294A">
          <w:pPr>
            <w:pStyle w:val="615D00FCD4AD4CA4BF4C152A096F897C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8E4030C3633A425E9FF3E75CEAE33A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813214-3EAC-49D3-B67A-AEDA9EAFA601}"/>
      </w:docPartPr>
      <w:docPartBody>
        <w:p w:rsidR="0069294A" w:rsidRDefault="0069294A" w:rsidP="0069294A">
          <w:pPr>
            <w:pStyle w:val="8E4030C3633A425E9FF3E75CEAE33AAB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CA768B64F46E4B03BDA3FC99BFA490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85059C-3128-4658-A3CB-6360F3EB3810}"/>
      </w:docPartPr>
      <w:docPartBody>
        <w:p w:rsidR="0069294A" w:rsidRDefault="0069294A" w:rsidP="0069294A">
          <w:pPr>
            <w:pStyle w:val="CA768B64F46E4B03BDA3FC99BFA490AC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F324F36BC944422899278815E44AE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92AF6A-F2E2-4B75-A786-8DB1E01122A9}"/>
      </w:docPartPr>
      <w:docPartBody>
        <w:p w:rsidR="00000000" w:rsidRDefault="0069294A" w:rsidP="0069294A">
          <w:pPr>
            <w:pStyle w:val="F324F36BC944422899278815E44AE4E4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4F8769B8501A4B19BB4F9CD439108C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06DE5A-1E71-4874-A4C4-22319EAA2AF5}"/>
      </w:docPartPr>
      <w:docPartBody>
        <w:p w:rsidR="00000000" w:rsidRDefault="0069294A" w:rsidP="0069294A">
          <w:pPr>
            <w:pStyle w:val="4F8769B8501A4B19BB4F9CD439108CC7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94A"/>
    <w:rsid w:val="00692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3D59A85EA1364EBB904A9E9B5C2700C7">
    <w:name w:val="3D59A85EA1364EBB904A9E9B5C2700C7"/>
  </w:style>
  <w:style w:type="paragraph" w:customStyle="1" w:styleId="FE8BB26352B44BEA8CC4B1F592D4DFE2">
    <w:name w:val="FE8BB26352B44BEA8CC4B1F592D4DFE2"/>
  </w:style>
  <w:style w:type="paragraph" w:customStyle="1" w:styleId="44E5C3034F4048C48FB84EC144B693D9">
    <w:name w:val="44E5C3034F4048C48FB84EC144B693D9"/>
  </w:style>
  <w:style w:type="paragraph" w:customStyle="1" w:styleId="BB3B448CE9A7479480D970C5B5089D4E">
    <w:name w:val="BB3B448CE9A7479480D970C5B5089D4E"/>
  </w:style>
  <w:style w:type="paragraph" w:customStyle="1" w:styleId="B74C6D97CF5248CAB637868EA24E0661">
    <w:name w:val="B74C6D97CF5248CAB637868EA24E0661"/>
  </w:style>
  <w:style w:type="paragraph" w:customStyle="1" w:styleId="5AFCDF9212CD4A2FBF2BA9980DCFDF05">
    <w:name w:val="5AFCDF9212CD4A2FBF2BA9980DCFDF05"/>
  </w:style>
  <w:style w:type="paragraph" w:customStyle="1" w:styleId="EE68E94CD6C947D7945470ABCEB6A18F">
    <w:name w:val="EE68E94CD6C947D7945470ABCEB6A18F"/>
  </w:style>
  <w:style w:type="paragraph" w:customStyle="1" w:styleId="4460E19231E74D7680A44DAE3AA6891E">
    <w:name w:val="4460E19231E74D7680A44DAE3AA6891E"/>
  </w:style>
  <w:style w:type="paragraph" w:customStyle="1" w:styleId="CC2A39E6F0CE46C8A76CED6547EBBAE0">
    <w:name w:val="CC2A39E6F0CE46C8A76CED6547EBBAE0"/>
    <w:rsid w:val="0069294A"/>
  </w:style>
  <w:style w:type="paragraph" w:customStyle="1" w:styleId="819C00D55ED044D08E0F6D081D6C6A08">
    <w:name w:val="819C00D55ED044D08E0F6D081D6C6A08"/>
    <w:rsid w:val="0069294A"/>
  </w:style>
  <w:style w:type="paragraph" w:customStyle="1" w:styleId="D11A33B5520240D2B17A59A522EB81D4">
    <w:name w:val="D11A33B5520240D2B17A59A522EB81D4"/>
    <w:rsid w:val="0069294A"/>
  </w:style>
  <w:style w:type="paragraph" w:customStyle="1" w:styleId="F4FBC51299014014ADA81F76BCB4C487">
    <w:name w:val="F4FBC51299014014ADA81F76BCB4C487"/>
    <w:rsid w:val="0069294A"/>
  </w:style>
  <w:style w:type="paragraph" w:customStyle="1" w:styleId="B424F45C621742738154C305BB84500B">
    <w:name w:val="B424F45C621742738154C305BB84500B"/>
    <w:rsid w:val="0069294A"/>
  </w:style>
  <w:style w:type="paragraph" w:customStyle="1" w:styleId="A5CFD8F4FE374232B1A70412B6632A3E">
    <w:name w:val="A5CFD8F4FE374232B1A70412B6632A3E"/>
    <w:rsid w:val="0069294A"/>
  </w:style>
  <w:style w:type="paragraph" w:customStyle="1" w:styleId="25EB171FD8004B6B86C80949D0B1A72D">
    <w:name w:val="25EB171FD8004B6B86C80949D0B1A72D"/>
    <w:rsid w:val="0069294A"/>
  </w:style>
  <w:style w:type="paragraph" w:customStyle="1" w:styleId="615D00FCD4AD4CA4BF4C152A096F897C">
    <w:name w:val="615D00FCD4AD4CA4BF4C152A096F897C"/>
    <w:rsid w:val="0069294A"/>
  </w:style>
  <w:style w:type="paragraph" w:customStyle="1" w:styleId="8E4030C3633A425E9FF3E75CEAE33AAB">
    <w:name w:val="8E4030C3633A425E9FF3E75CEAE33AAB"/>
    <w:rsid w:val="0069294A"/>
  </w:style>
  <w:style w:type="paragraph" w:customStyle="1" w:styleId="CA768B64F46E4B03BDA3FC99BFA490AC">
    <w:name w:val="CA768B64F46E4B03BDA3FC99BFA490AC"/>
    <w:rsid w:val="0069294A"/>
  </w:style>
  <w:style w:type="paragraph" w:customStyle="1" w:styleId="F324F36BC944422899278815E44AE4E4">
    <w:name w:val="F324F36BC944422899278815E44AE4E4"/>
    <w:rsid w:val="0069294A"/>
  </w:style>
  <w:style w:type="paragraph" w:customStyle="1" w:styleId="4F8769B8501A4B19BB4F9CD439108CC7">
    <w:name w:val="4F8769B8501A4B19BB4F9CD439108CC7"/>
    <w:rsid w:val="0069294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67126C-28D8-4343-9974-6C613E2B0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345</TotalTime>
  <Pages>31</Pages>
  <Words>2482</Words>
  <Characters>13651</Characters>
  <Application>Microsoft Office Word</Application>
  <DocSecurity>0</DocSecurity>
  <Lines>113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Aaron Palacios Olea</dc:creator>
  <cp:keywords/>
  <cp:lastModifiedBy>Aaron Palacios Olea</cp:lastModifiedBy>
  <cp:revision>7</cp:revision>
  <cp:lastPrinted>2006-08-01T17:47:00Z</cp:lastPrinted>
  <dcterms:created xsi:type="dcterms:W3CDTF">2023-04-09T09:42:00Z</dcterms:created>
  <dcterms:modified xsi:type="dcterms:W3CDTF">2023-04-09T15:27:00Z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